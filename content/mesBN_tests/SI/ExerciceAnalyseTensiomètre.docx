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a14="http://schemas.microsoft.com/office/mac/drawingml/2011/main" mc:Ignorable="w14 w15 w16se wp14">
  <w:body>
    <w:tbl>
      <w:tblPr>
        <w:tblStyle w:val="Grilledutableau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070"/>
        <w:gridCol w:w="4536"/>
      </w:tblGrid>
      <w:tr xmlns:wp14="http://schemas.microsoft.com/office/word/2010/wordml" w:rsidR="00091F7E" w:rsidTr="7C7DC995" w14:paraId="79606CEB" wp14:textId="77777777">
        <w:tc>
          <w:tcPr>
            <w:tcW w:w="5070" w:type="dxa"/>
            <w:tcMar/>
          </w:tcPr>
          <w:p w:rsidR="00091F7E" w:rsidP="003A6098" w:rsidRDefault="00091F7E" w14:paraId="3AAB20C4" wp14:textId="77777777">
            <w:pPr>
              <w:rPr>
                <w:rFonts w:cs="Arial"/>
                <w:b/>
              </w:rPr>
            </w:pPr>
            <w:r>
              <w:rPr>
                <w:noProof/>
                <w:lang w:eastAsia="fr-FR"/>
              </w:rPr>
              <w:drawing>
                <wp:anchor xmlns:wp14="http://schemas.microsoft.com/office/word/2010/wordprocessingDrawing" distT="0" distB="0" distL="114300" distR="114300" simplePos="0" relativeHeight="251941888" behindDoc="0" locked="0" layoutInCell="1" allowOverlap="1" wp14:anchorId="15AC261B" wp14:editId="083E990D">
                  <wp:simplePos x="0" y="0"/>
                  <wp:positionH relativeFrom="column">
                    <wp:posOffset>1002030</wp:posOffset>
                  </wp:positionH>
                  <wp:positionV relativeFrom="paragraph">
                    <wp:posOffset>51435</wp:posOffset>
                  </wp:positionV>
                  <wp:extent cx="1143000" cy="1151890"/>
                  <wp:effectExtent l="0" t="0" r="0" b="0"/>
                  <wp:wrapSquare wrapText="bothSides"/>
                  <wp:docPr id="19" name="Image 19" descr="D:\Documents and Settings\internat\Mes documents\sourdun\sujet bac SI\tensiomètre\photo\DSCN3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ocuments and Settings\internat\Mes documents\sourdun\sujet bac SI\tensiomètre\photo\DSCN3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89" t="9945" r="21421" b="12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51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6" w:type="dxa"/>
            <w:tcMar/>
            <w:vAlign w:val="center"/>
          </w:tcPr>
          <w:p w:rsidRPr="00FF1434" w:rsidR="00422600" w:rsidP="7C7DC995" w:rsidRDefault="00422600" w14:paraId="2C9FA9D6" wp14:textId="77777777" wp14:noSpellErr="1">
            <w:pPr>
              <w:jc w:val="center"/>
              <w:rPr>
                <w:rFonts w:cs="Arial"/>
                <w:b w:val="1"/>
                <w:bCs w:val="1"/>
                <w:sz w:val="28"/>
                <w:szCs w:val="28"/>
              </w:rPr>
            </w:pPr>
            <w:bookmarkStart w:name="_GoBack" w:id="0"/>
            <w:bookmarkEnd w:id="0"/>
            <w:r w:rsidRPr="7C7DC995" w:rsidR="7C7DC995">
              <w:rPr>
                <w:rFonts w:cs="Arial"/>
                <w:b w:val="1"/>
                <w:bCs w:val="1"/>
                <w:sz w:val="28"/>
                <w:szCs w:val="28"/>
              </w:rPr>
              <w:t>Le tensiomètre SPG 300 permet la m</w:t>
            </w:r>
            <w:r w:rsidRPr="7C7DC995" w:rsidR="7C7DC995">
              <w:rPr>
                <w:rFonts w:cs="Arial"/>
                <w:b w:val="1"/>
                <w:bCs w:val="1"/>
                <w:sz w:val="28"/>
                <w:szCs w:val="28"/>
              </w:rPr>
              <w:t>esure automatique de la pression artérielle</w:t>
            </w:r>
            <w:r w:rsidRPr="7C7DC995" w:rsidR="7C7DC995">
              <w:rPr>
                <w:rFonts w:cs="Arial"/>
                <w:b w:val="1"/>
                <w:bCs w:val="1"/>
                <w:sz w:val="28"/>
                <w:szCs w:val="28"/>
              </w:rPr>
              <w:t>.</w:t>
            </w:r>
          </w:p>
        </w:tc>
      </w:tr>
    </w:tbl>
    <w:p xmlns:wp14="http://schemas.microsoft.com/office/word/2010/wordml" w:rsidRPr="00506155" w:rsidR="00091F7E" w:rsidP="00091F7E" w:rsidRDefault="00091F7E" w14:paraId="672A6659" wp14:textId="77777777">
      <w:pPr>
        <w:rPr>
          <w:rFonts w:cs="Arial"/>
          <w:b/>
        </w:rPr>
      </w:pPr>
    </w:p>
    <w:p xmlns:wp14="http://schemas.microsoft.com/office/word/2010/wordml" w:rsidR="00D03660" w:rsidP="7C7DC995" w:rsidRDefault="00422600" w14:paraId="344CED04" wp14:textId="77777777" wp14:noSpellErr="1">
      <w:pPr>
        <w:shd w:val="clear" w:color="auto" w:fill="D9D9D9" w:themeFill="background1" w:themeFillShade="D9"/>
        <w:rPr>
          <w:b w:val="1"/>
          <w:bCs w:val="1"/>
        </w:rPr>
      </w:pPr>
      <w:r w:rsidRPr="7C7DC995" w:rsidR="7C7DC995">
        <w:rPr>
          <w:b w:val="1"/>
          <w:bCs w:val="1"/>
        </w:rPr>
        <w:t>Nomenclature</w:t>
      </w:r>
      <w:r w:rsidRPr="7C7DC995" w:rsidR="7C7DC995">
        <w:rPr>
          <w:b w:val="1"/>
          <w:bCs w:val="1"/>
        </w:rPr>
        <w:t xml:space="preserve"> des composants</w:t>
      </w:r>
    </w:p>
    <w:p xmlns:wp14="http://schemas.microsoft.com/office/word/2010/wordml" w:rsidR="0019211A" w:rsidP="00D03660" w:rsidRDefault="0019211A" w14:paraId="25E326DC" wp14:textId="77777777">
      <w:r>
        <w:rPr>
          <w:noProof/>
          <w:lang w:eastAsia="fr-FR"/>
        </w:rPr>
        <w:drawing>
          <wp:anchor xmlns:wp14="http://schemas.microsoft.com/office/word/2010/wordprocessingDrawing" distT="0" distB="0" distL="114300" distR="114300" simplePos="0" relativeHeight="251944960" behindDoc="0" locked="0" layoutInCell="1" allowOverlap="1" wp14:anchorId="7C4B2F32" wp14:editId="6B5E8EAB">
            <wp:simplePos x="0" y="0"/>
            <wp:positionH relativeFrom="column">
              <wp:posOffset>265430</wp:posOffset>
            </wp:positionH>
            <wp:positionV relativeFrom="paragraph">
              <wp:posOffset>175260</wp:posOffset>
            </wp:positionV>
            <wp:extent cx="5590540" cy="4224655"/>
            <wp:effectExtent l="0" t="0" r="0" b="0"/>
            <wp:wrapSquare wrapText="bothSides"/>
            <wp:docPr id="409" name="Imag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4224655"/>
                    </a:xfrm>
                    <a:prstGeom prst="rect">
                      <a:avLst/>
                    </a:prstGeom>
                    <a:noFill/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484EEB" w:rsidR="00D03660" w:rsidP="00D03660" w:rsidRDefault="00D03660" w14:paraId="0A37501D" wp14:textId="77777777"/>
    <w:p xmlns:wp14="http://schemas.microsoft.com/office/word/2010/wordml" w:rsidR="00A3112C" w:rsidP="00A3112C" w:rsidRDefault="00A3112C" w14:paraId="5DAB6C7B" wp14:textId="7777777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95"/>
        <w:gridCol w:w="1821"/>
        <w:gridCol w:w="1029"/>
        <w:gridCol w:w="1123"/>
      </w:tblGrid>
      <w:tr xmlns:wp14="http://schemas.microsoft.com/office/word/2010/wordml" w:rsidRPr="00E40FA0" w:rsidR="0019211A" w:rsidTr="7C7DC995" w14:paraId="75B643C9" wp14:textId="77777777">
        <w:tc>
          <w:tcPr>
            <w:tcW w:w="5495" w:type="dxa"/>
            <w:tcMar/>
            <w:vAlign w:val="center"/>
          </w:tcPr>
          <w:p w:rsidRPr="00E40FA0" w:rsidR="00A3112C" w:rsidP="7C7DC995" w:rsidRDefault="00A3112C" w14:paraId="5AFBB648" wp14:textId="77777777" wp14:noSpellErr="1">
            <w:pPr>
              <w:tabs>
                <w:tab w:val="left" w:pos="3835"/>
              </w:tabs>
              <w:jc w:val="center"/>
              <w:rPr>
                <w:b w:val="1"/>
                <w:bCs w:val="1"/>
              </w:rPr>
            </w:pPr>
            <w:r w:rsidRPr="7C7DC995" w:rsidR="7C7DC995">
              <w:rPr>
                <w:b w:val="1"/>
                <w:bCs w:val="1"/>
              </w:rPr>
              <w:t>Désignation</w:t>
            </w:r>
          </w:p>
        </w:tc>
        <w:tc>
          <w:tcPr>
            <w:tcW w:w="1821" w:type="dxa"/>
            <w:tcMar/>
            <w:vAlign w:val="center"/>
          </w:tcPr>
          <w:p w:rsidRPr="00E40FA0" w:rsidR="00A3112C" w:rsidP="7C7DC995" w:rsidRDefault="00A3112C" w14:paraId="76F414C3" wp14:textId="77777777" wp14:noSpellErr="1">
            <w:pPr>
              <w:tabs>
                <w:tab w:val="left" w:pos="3835"/>
              </w:tabs>
              <w:jc w:val="center"/>
              <w:rPr>
                <w:b w:val="1"/>
                <w:bCs w:val="1"/>
              </w:rPr>
            </w:pPr>
            <w:r w:rsidRPr="7C7DC995" w:rsidR="7C7DC995">
              <w:rPr>
                <w:b w:val="1"/>
                <w:bCs w:val="1"/>
              </w:rPr>
              <w:t>Matériau</w:t>
            </w:r>
          </w:p>
        </w:tc>
        <w:tc>
          <w:tcPr>
            <w:tcW w:w="1029" w:type="dxa"/>
            <w:tcMar/>
            <w:vAlign w:val="center"/>
          </w:tcPr>
          <w:p w:rsidRPr="00E40FA0" w:rsidR="00A3112C" w:rsidP="7C7DC995" w:rsidRDefault="00A3112C" w14:paraId="577B9AAD" wp14:textId="77777777" wp14:noSpellErr="1">
            <w:pPr>
              <w:tabs>
                <w:tab w:val="left" w:pos="3835"/>
              </w:tabs>
              <w:jc w:val="center"/>
              <w:rPr>
                <w:b w:val="1"/>
                <w:bCs w:val="1"/>
              </w:rPr>
            </w:pPr>
            <w:r w:rsidRPr="7C7DC995" w:rsidR="7C7DC995">
              <w:rPr>
                <w:b w:val="1"/>
                <w:bCs w:val="1"/>
              </w:rPr>
              <w:t>N°</w:t>
            </w:r>
          </w:p>
        </w:tc>
        <w:tc>
          <w:tcPr>
            <w:tcW w:w="1123" w:type="dxa"/>
            <w:tcMar/>
            <w:vAlign w:val="center"/>
          </w:tcPr>
          <w:p w:rsidRPr="00E40FA0" w:rsidR="00A3112C" w:rsidP="7C7DC995" w:rsidRDefault="00A3112C" w14:paraId="67D95E88" wp14:textId="77777777" wp14:noSpellErr="1">
            <w:pPr>
              <w:tabs>
                <w:tab w:val="left" w:pos="3835"/>
              </w:tabs>
              <w:jc w:val="center"/>
              <w:rPr>
                <w:b w:val="1"/>
                <w:bCs w:val="1"/>
              </w:rPr>
            </w:pPr>
            <w:r w:rsidRPr="7C7DC995" w:rsidR="7C7DC995">
              <w:rPr>
                <w:b w:val="1"/>
                <w:bCs w:val="1"/>
              </w:rPr>
              <w:t>N</w:t>
            </w:r>
            <w:r w:rsidRPr="7C7DC995" w:rsidR="7C7DC995">
              <w:rPr>
                <w:b w:val="1"/>
                <w:bCs w:val="1"/>
              </w:rPr>
              <w:t>om</w:t>
            </w:r>
            <w:r w:rsidRPr="7C7DC995" w:rsidR="7C7DC995">
              <w:rPr>
                <w:b w:val="1"/>
                <w:bCs w:val="1"/>
              </w:rPr>
              <w:t>b</w:t>
            </w:r>
            <w:r w:rsidRPr="7C7DC995" w:rsidR="7C7DC995">
              <w:rPr>
                <w:b w:val="1"/>
                <w:bCs w:val="1"/>
              </w:rPr>
              <w:t>re</w:t>
            </w:r>
          </w:p>
        </w:tc>
      </w:tr>
      <w:tr xmlns:wp14="http://schemas.microsoft.com/office/word/2010/wordml" w:rsidR="0019211A" w:rsidTr="7C7DC995" w14:paraId="1D68D4AD" wp14:textId="77777777">
        <w:tc>
          <w:tcPr>
            <w:tcW w:w="5495" w:type="dxa"/>
            <w:tcMar/>
          </w:tcPr>
          <w:p w:rsidR="00A3112C" w:rsidP="00A3112C" w:rsidRDefault="00A3112C" w14:paraId="5628566E" wp14:textId="77777777" wp14:noSpellErr="1">
            <w:pPr>
              <w:tabs>
                <w:tab w:val="left" w:pos="3835"/>
              </w:tabs>
            </w:pPr>
            <w:r w:rsidR="7C7DC995">
              <w:rPr/>
              <w:t xml:space="preserve">Compresseur à membrane </w:t>
            </w:r>
            <w:r w:rsidR="7C7DC995">
              <w:rPr/>
              <w:t>KPM-14A-3A2</w:t>
            </w:r>
          </w:p>
        </w:tc>
        <w:tc>
          <w:tcPr>
            <w:tcW w:w="1821" w:type="dxa"/>
            <w:tcMar/>
          </w:tcPr>
          <w:p w:rsidR="00A3112C" w:rsidP="00A3112C" w:rsidRDefault="00A3112C" w14:paraId="02EB378F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0020D6" w14:paraId="649841BE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  <w:tc>
          <w:tcPr>
            <w:tcW w:w="1123" w:type="dxa"/>
            <w:tcMar/>
          </w:tcPr>
          <w:p w:rsidR="00A3112C" w:rsidP="002360B1" w:rsidRDefault="00441099" w14:paraId="56B20A0C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235DA549" wp14:textId="77777777">
        <w:tc>
          <w:tcPr>
            <w:tcW w:w="5495" w:type="dxa"/>
            <w:tcMar/>
          </w:tcPr>
          <w:p w:rsidR="00A3112C" w:rsidP="00A3112C" w:rsidRDefault="00A3112C" w14:paraId="23AC521D" wp14:textId="77777777">
            <w:pPr>
              <w:tabs>
                <w:tab w:val="left" w:pos="3835"/>
              </w:tabs>
            </w:pPr>
            <w:r w:rsidR="7C7DC995">
              <w:rPr/>
              <w:t>V</w:t>
            </w:r>
            <w:r w:rsidR="7C7DC995">
              <w:rPr/>
              <w:t>anne de fuite</w:t>
            </w:r>
            <w:r w:rsidR="7C7DC995">
              <w:rPr/>
              <w:t xml:space="preserve"> à 300 </w:t>
            </w:r>
            <w:proofErr w:type="spellStart"/>
            <w:r w:rsidR="7C7DC995">
              <w:rPr/>
              <w:t>mmHg</w:t>
            </w:r>
            <w:proofErr w:type="spellEnd"/>
          </w:p>
        </w:tc>
        <w:tc>
          <w:tcPr>
            <w:tcW w:w="1821" w:type="dxa"/>
            <w:tcMar/>
          </w:tcPr>
          <w:p w:rsidR="00A3112C" w:rsidP="00A3112C" w:rsidRDefault="00A3112C" w14:paraId="6A05A809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4E6A2D" w14:paraId="18F999B5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2</w:t>
            </w:r>
          </w:p>
        </w:tc>
        <w:tc>
          <w:tcPr>
            <w:tcW w:w="1123" w:type="dxa"/>
            <w:tcMar/>
          </w:tcPr>
          <w:p w:rsidR="00A3112C" w:rsidP="002360B1" w:rsidRDefault="00441099" w14:paraId="249FAAB8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7A8DE3FB" wp14:textId="77777777">
        <w:tc>
          <w:tcPr>
            <w:tcW w:w="5495" w:type="dxa"/>
            <w:tcMar/>
          </w:tcPr>
          <w:p w:rsidRPr="00E62B1A" w:rsidR="00A3112C" w:rsidP="00A3112C" w:rsidRDefault="00D60934" w14:paraId="182ECAC8" wp14:textId="77777777" wp14:noSpellErr="1">
            <w:pPr>
              <w:tabs>
                <w:tab w:val="left" w:pos="3835"/>
              </w:tabs>
            </w:pPr>
            <w:r w:rsidR="7C7DC995">
              <w:rPr/>
              <w:t>Électro</w:t>
            </w:r>
            <w:r w:rsidR="7C7DC995">
              <w:rPr/>
              <w:t>vanne</w:t>
            </w:r>
            <w:r w:rsidR="7C7DC995">
              <w:rPr/>
              <w:t xml:space="preserve"> de décharge</w:t>
            </w:r>
            <w:r w:rsidR="7C7DC995">
              <w:rPr/>
              <w:t xml:space="preserve"> : </w:t>
            </w:r>
            <w:r w:rsidR="7C7DC995">
              <w:rPr/>
              <w:t>IS1903B KHPE</w:t>
            </w:r>
          </w:p>
        </w:tc>
        <w:tc>
          <w:tcPr>
            <w:tcW w:w="1821" w:type="dxa"/>
            <w:tcMar/>
          </w:tcPr>
          <w:p w:rsidR="00A3112C" w:rsidP="00A3112C" w:rsidRDefault="00A3112C" w14:paraId="5A39BBE3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4E6A2D" w14:paraId="5FCD5EC4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3</w:t>
            </w:r>
          </w:p>
        </w:tc>
        <w:tc>
          <w:tcPr>
            <w:tcW w:w="1123" w:type="dxa"/>
            <w:tcMar/>
          </w:tcPr>
          <w:p w:rsidR="00A3112C" w:rsidP="002360B1" w:rsidRDefault="00441099" w14:paraId="19F14E3C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41FE15D0" wp14:textId="77777777">
        <w:tc>
          <w:tcPr>
            <w:tcW w:w="5495" w:type="dxa"/>
            <w:tcMar/>
          </w:tcPr>
          <w:p w:rsidRPr="00E62B1A" w:rsidR="00A3112C" w:rsidP="00A3112C" w:rsidRDefault="00A3112C" w14:paraId="0ED14B7A" wp14:textId="77777777" wp14:noSpellErr="1">
            <w:pPr>
              <w:tabs>
                <w:tab w:val="left" w:pos="3835"/>
              </w:tabs>
            </w:pPr>
            <w:r w:rsidR="7C7DC995">
              <w:rPr/>
              <w:t>Brassard gonflable</w:t>
            </w:r>
          </w:p>
        </w:tc>
        <w:tc>
          <w:tcPr>
            <w:tcW w:w="1821" w:type="dxa"/>
            <w:tcMar/>
          </w:tcPr>
          <w:p w:rsidR="00A3112C" w:rsidP="00B022B2" w:rsidRDefault="00A3112C" w14:paraId="1BFABC41" wp14:textId="77777777" wp14:noSpellErr="1">
            <w:pPr>
              <w:tabs>
                <w:tab w:val="left" w:pos="3835"/>
              </w:tabs>
            </w:pPr>
            <w:r w:rsidR="7C7DC995">
              <w:rPr/>
              <w:t>PE</w:t>
            </w:r>
            <w:r w:rsidR="7C7DC995">
              <w:rPr/>
              <w:t>B</w:t>
            </w:r>
            <w:r w:rsidR="7C7DC995">
              <w:rPr/>
              <w:t>D</w:t>
            </w:r>
          </w:p>
        </w:tc>
        <w:tc>
          <w:tcPr>
            <w:tcW w:w="1029" w:type="dxa"/>
            <w:tcMar/>
          </w:tcPr>
          <w:p w:rsidR="00A3112C" w:rsidP="002360B1" w:rsidRDefault="004E6A2D" w14:paraId="2598DEE6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4</w:t>
            </w:r>
          </w:p>
        </w:tc>
        <w:tc>
          <w:tcPr>
            <w:tcW w:w="1123" w:type="dxa"/>
            <w:tcMar/>
          </w:tcPr>
          <w:p w:rsidR="00A3112C" w:rsidP="002360B1" w:rsidRDefault="00441099" w14:paraId="065D2414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6F17ADE9" wp14:textId="77777777">
        <w:tc>
          <w:tcPr>
            <w:tcW w:w="5495" w:type="dxa"/>
            <w:tcMar/>
          </w:tcPr>
          <w:p w:rsidR="00A3112C" w:rsidP="00423352" w:rsidRDefault="00423352" w14:paraId="0F9990DC" wp14:textId="77777777" wp14:noSpellErr="1">
            <w:pPr>
              <w:tabs>
                <w:tab w:val="left" w:pos="3835"/>
              </w:tabs>
            </w:pPr>
            <w:r w:rsidR="7C7DC995">
              <w:rPr/>
              <w:t>C</w:t>
            </w:r>
            <w:r w:rsidR="7C7DC995">
              <w:rPr/>
              <w:t>arte électronique contenant le microcontrôleur</w:t>
            </w:r>
            <w:r w:rsidR="7C7DC995">
              <w:rPr/>
              <w:t>,</w:t>
            </w:r>
            <w:r w:rsidR="7C7DC995">
              <w:rPr/>
              <w:t xml:space="preserve"> le buzzer</w:t>
            </w:r>
            <w:r w:rsidR="7C7DC995">
              <w:rPr/>
              <w:t xml:space="preserve"> et le c</w:t>
            </w:r>
            <w:r w:rsidR="7C7DC995">
              <w:rPr/>
              <w:t>apteur de pression capacitif</w:t>
            </w:r>
          </w:p>
        </w:tc>
        <w:tc>
          <w:tcPr>
            <w:tcW w:w="1821" w:type="dxa"/>
            <w:tcMar/>
          </w:tcPr>
          <w:p w:rsidR="00A3112C" w:rsidP="00A3112C" w:rsidRDefault="00A3112C" w14:paraId="41C8F396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4E6A2D" w14:paraId="78941E47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5</w:t>
            </w:r>
          </w:p>
        </w:tc>
        <w:tc>
          <w:tcPr>
            <w:tcW w:w="1123" w:type="dxa"/>
            <w:tcMar/>
          </w:tcPr>
          <w:p w:rsidR="00A3112C" w:rsidP="002360B1" w:rsidRDefault="00441099" w14:paraId="2E32D521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5C9966A3" wp14:textId="77777777">
        <w:tc>
          <w:tcPr>
            <w:tcW w:w="5495" w:type="dxa"/>
            <w:tcMar/>
          </w:tcPr>
          <w:p w:rsidR="00A3112C" w:rsidP="00A3112C" w:rsidRDefault="00D60934" w14:paraId="34523866" wp14:textId="77777777" wp14:noSpellErr="1">
            <w:pPr>
              <w:tabs>
                <w:tab w:val="left" w:pos="3835"/>
              </w:tabs>
            </w:pPr>
            <w:r w:rsidR="7C7DC995">
              <w:rPr/>
              <w:t>Écran</w:t>
            </w:r>
            <w:r w:rsidR="7C7DC995">
              <w:rPr/>
              <w:t xml:space="preserve"> LCD</w:t>
            </w:r>
          </w:p>
        </w:tc>
        <w:tc>
          <w:tcPr>
            <w:tcW w:w="1821" w:type="dxa"/>
            <w:tcMar/>
          </w:tcPr>
          <w:p w:rsidR="00A3112C" w:rsidP="00A3112C" w:rsidRDefault="00A3112C" w14:paraId="72A3D3EC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4E6A2D" w14:paraId="75697EEC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7</w:t>
            </w:r>
          </w:p>
        </w:tc>
        <w:tc>
          <w:tcPr>
            <w:tcW w:w="1123" w:type="dxa"/>
            <w:tcMar/>
          </w:tcPr>
          <w:p w:rsidR="00A3112C" w:rsidP="002360B1" w:rsidRDefault="00441099" w14:paraId="0C50080F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3266A645" wp14:textId="77777777">
        <w:tc>
          <w:tcPr>
            <w:tcW w:w="5495" w:type="dxa"/>
            <w:tcMar/>
          </w:tcPr>
          <w:p w:rsidR="00A3112C" w:rsidP="00A3112C" w:rsidRDefault="00A3112C" w14:paraId="7537D836" wp14:textId="77777777" wp14:noSpellErr="1">
            <w:pPr>
              <w:tabs>
                <w:tab w:val="left" w:pos="3835"/>
              </w:tabs>
            </w:pPr>
            <w:r w:rsidR="7C7DC995">
              <w:rPr/>
              <w:t>Piles AA 1.5 V</w:t>
            </w:r>
          </w:p>
        </w:tc>
        <w:tc>
          <w:tcPr>
            <w:tcW w:w="1821" w:type="dxa"/>
            <w:tcMar/>
          </w:tcPr>
          <w:p w:rsidR="00A3112C" w:rsidP="00A3112C" w:rsidRDefault="00A3112C" w14:paraId="0D0B940D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4E6A2D" w14:paraId="44B0A208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8</w:t>
            </w:r>
          </w:p>
        </w:tc>
        <w:tc>
          <w:tcPr>
            <w:tcW w:w="1123" w:type="dxa"/>
            <w:tcMar/>
          </w:tcPr>
          <w:p w:rsidR="00A3112C" w:rsidP="002360B1" w:rsidRDefault="004E6A2D" w14:paraId="7144751B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2</w:t>
            </w:r>
          </w:p>
        </w:tc>
      </w:tr>
      <w:tr xmlns:wp14="http://schemas.microsoft.com/office/word/2010/wordml" w:rsidR="0019211A" w:rsidTr="7C7DC995" w14:paraId="1CF88AFB" wp14:textId="77777777">
        <w:tc>
          <w:tcPr>
            <w:tcW w:w="5495" w:type="dxa"/>
            <w:tcMar/>
          </w:tcPr>
          <w:p w:rsidR="00A3112C" w:rsidP="00A3112C" w:rsidRDefault="00A3112C" w14:paraId="4FD2D21B" wp14:textId="77777777" wp14:noSpellErr="1">
            <w:pPr>
              <w:tabs>
                <w:tab w:val="left" w:pos="3835"/>
              </w:tabs>
            </w:pPr>
            <w:r w:rsidR="7C7DC995">
              <w:rPr/>
              <w:t>Tube de circulation d’air</w:t>
            </w:r>
          </w:p>
        </w:tc>
        <w:tc>
          <w:tcPr>
            <w:tcW w:w="1821" w:type="dxa"/>
            <w:tcMar/>
          </w:tcPr>
          <w:p w:rsidRPr="00E62B1A" w:rsidR="00A3112C" w:rsidP="00A3112C" w:rsidRDefault="00A3112C" w14:paraId="76BAD06B" wp14:textId="77777777" wp14:noSpellErr="1">
            <w:pPr>
              <w:tabs>
                <w:tab w:val="left" w:pos="3835"/>
              </w:tabs>
            </w:pPr>
            <w:r w:rsidR="7C7DC995">
              <w:rPr/>
              <w:t>Silicone</w:t>
            </w:r>
          </w:p>
        </w:tc>
        <w:tc>
          <w:tcPr>
            <w:tcW w:w="1029" w:type="dxa"/>
            <w:tcMar/>
          </w:tcPr>
          <w:p w:rsidR="00A3112C" w:rsidP="002360B1" w:rsidRDefault="004E6A2D" w14:paraId="5D369756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10</w:t>
            </w:r>
          </w:p>
        </w:tc>
        <w:tc>
          <w:tcPr>
            <w:tcW w:w="1123" w:type="dxa"/>
            <w:tcMar/>
          </w:tcPr>
          <w:p w:rsidR="00A3112C" w:rsidP="002360B1" w:rsidRDefault="004E6A2D" w14:paraId="29B4EA11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6</w:t>
            </w:r>
          </w:p>
        </w:tc>
      </w:tr>
      <w:tr xmlns:wp14="http://schemas.microsoft.com/office/word/2010/wordml" w:rsidR="0019211A" w:rsidTr="7C7DC995" w14:paraId="386FFCDE" wp14:textId="77777777">
        <w:tc>
          <w:tcPr>
            <w:tcW w:w="5495" w:type="dxa"/>
            <w:tcMar/>
          </w:tcPr>
          <w:p w:rsidR="00A3112C" w:rsidP="00A3112C" w:rsidRDefault="00A3112C" w14:paraId="355B06A5" wp14:textId="77777777" wp14:noSpellErr="1">
            <w:pPr>
              <w:tabs>
                <w:tab w:val="left" w:pos="3835"/>
              </w:tabs>
            </w:pPr>
            <w:r w:rsidR="7C7DC995">
              <w:rPr/>
              <w:t>Boutons</w:t>
            </w:r>
          </w:p>
        </w:tc>
        <w:tc>
          <w:tcPr>
            <w:tcW w:w="1821" w:type="dxa"/>
            <w:tcMar/>
          </w:tcPr>
          <w:p w:rsidRPr="00E62B1A" w:rsidR="00A3112C" w:rsidP="00A3112C" w:rsidRDefault="00A3112C" w14:paraId="16DB5BC9" wp14:textId="77777777" wp14:noSpellErr="1">
            <w:pPr>
              <w:tabs>
                <w:tab w:val="left" w:pos="3835"/>
              </w:tabs>
            </w:pPr>
            <w:r w:rsidR="7C7DC995">
              <w:rPr/>
              <w:t>61</w:t>
            </w:r>
            <w:r w:rsidR="7C7DC995">
              <w:rPr/>
              <w:t>2</w:t>
            </w:r>
            <w:r w:rsidR="7C7DC995">
              <w:rPr/>
              <w:t>0(ABS)</w:t>
            </w:r>
          </w:p>
        </w:tc>
        <w:tc>
          <w:tcPr>
            <w:tcW w:w="1029" w:type="dxa"/>
            <w:tcMar/>
          </w:tcPr>
          <w:p w:rsidR="00A3112C" w:rsidP="002360B1" w:rsidRDefault="004E6A2D" w14:paraId="4737E36C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11</w:t>
            </w:r>
          </w:p>
        </w:tc>
        <w:tc>
          <w:tcPr>
            <w:tcW w:w="1123" w:type="dxa"/>
            <w:tcMar/>
          </w:tcPr>
          <w:p w:rsidR="00A3112C" w:rsidP="002360B1" w:rsidRDefault="004E6A2D" w14:paraId="78E884CA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2</w:t>
            </w:r>
          </w:p>
        </w:tc>
      </w:tr>
      <w:tr xmlns:wp14="http://schemas.microsoft.com/office/word/2010/wordml" w:rsidR="0019211A" w:rsidTr="7C7DC995" w14:paraId="5C943D5E" wp14:textId="77777777">
        <w:tc>
          <w:tcPr>
            <w:tcW w:w="5495" w:type="dxa"/>
            <w:tcMar/>
          </w:tcPr>
          <w:p w:rsidR="00A3112C" w:rsidP="00A3112C" w:rsidRDefault="00A3112C" w14:paraId="73FEF848" wp14:textId="77777777" wp14:noSpellErr="1">
            <w:pPr>
              <w:tabs>
                <w:tab w:val="left" w:pos="3835"/>
              </w:tabs>
            </w:pPr>
            <w:r w:rsidR="7C7DC995">
              <w:rPr/>
              <w:t>Carter</w:t>
            </w:r>
            <w:r w:rsidR="7C7DC995">
              <w:rPr/>
              <w:t xml:space="preserve"> supérieur</w:t>
            </w:r>
          </w:p>
        </w:tc>
        <w:tc>
          <w:tcPr>
            <w:tcW w:w="1821" w:type="dxa"/>
            <w:tcMar/>
          </w:tcPr>
          <w:p w:rsidRPr="00E62B1A" w:rsidR="00A3112C" w:rsidP="00A3112C" w:rsidRDefault="00A3112C" w14:paraId="2885DDB0" wp14:textId="77777777" wp14:noSpellErr="1">
            <w:pPr>
              <w:tabs>
                <w:tab w:val="left" w:pos="3835"/>
              </w:tabs>
            </w:pPr>
            <w:r w:rsidR="7C7DC995">
              <w:rPr/>
              <w:t>6130(ABS)</w:t>
            </w:r>
          </w:p>
        </w:tc>
        <w:tc>
          <w:tcPr>
            <w:tcW w:w="1029" w:type="dxa"/>
            <w:tcMar/>
          </w:tcPr>
          <w:p w:rsidR="00A3112C" w:rsidP="002360B1" w:rsidRDefault="004E6A2D" w14:paraId="4B73E586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12</w:t>
            </w:r>
          </w:p>
        </w:tc>
        <w:tc>
          <w:tcPr>
            <w:tcW w:w="1123" w:type="dxa"/>
            <w:tcMar/>
          </w:tcPr>
          <w:p w:rsidR="00A3112C" w:rsidP="002360B1" w:rsidRDefault="00441099" w14:paraId="050B3AD0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0C439CD1" wp14:textId="77777777">
        <w:tc>
          <w:tcPr>
            <w:tcW w:w="5495" w:type="dxa"/>
            <w:tcMar/>
          </w:tcPr>
          <w:p w:rsidR="004E6A2D" w:rsidP="00354F41" w:rsidRDefault="004E6A2D" w14:paraId="43C74FC2" wp14:textId="77777777" wp14:noSpellErr="1">
            <w:pPr>
              <w:tabs>
                <w:tab w:val="left" w:pos="3835"/>
              </w:tabs>
            </w:pPr>
            <w:r w:rsidR="7C7DC995">
              <w:rPr/>
              <w:t>Carter inférieur</w:t>
            </w:r>
          </w:p>
        </w:tc>
        <w:tc>
          <w:tcPr>
            <w:tcW w:w="1821" w:type="dxa"/>
            <w:tcMar/>
          </w:tcPr>
          <w:p w:rsidRPr="00E62B1A" w:rsidR="004E6A2D" w:rsidP="00354F41" w:rsidRDefault="004E6A2D" w14:paraId="04615FDE" wp14:textId="77777777" wp14:noSpellErr="1">
            <w:pPr>
              <w:tabs>
                <w:tab w:val="left" w:pos="3835"/>
              </w:tabs>
            </w:pPr>
            <w:r w:rsidR="7C7DC995">
              <w:rPr/>
              <w:t>6130(ABS)</w:t>
            </w:r>
          </w:p>
        </w:tc>
        <w:tc>
          <w:tcPr>
            <w:tcW w:w="1029" w:type="dxa"/>
            <w:tcMar/>
          </w:tcPr>
          <w:p w:rsidR="004E6A2D" w:rsidP="002360B1" w:rsidRDefault="004E6A2D" w14:paraId="39F18D26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13</w:t>
            </w:r>
          </w:p>
        </w:tc>
        <w:tc>
          <w:tcPr>
            <w:tcW w:w="1123" w:type="dxa"/>
            <w:tcMar/>
          </w:tcPr>
          <w:p w:rsidR="004E6A2D" w:rsidP="002360B1" w:rsidRDefault="00441099" w14:paraId="6B965A47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65C69EFC" wp14:textId="77777777">
        <w:tc>
          <w:tcPr>
            <w:tcW w:w="5495" w:type="dxa"/>
            <w:tcMar/>
          </w:tcPr>
          <w:p w:rsidR="00A3112C" w:rsidP="00A3112C" w:rsidRDefault="00A3112C" w14:paraId="20A190CC" wp14:textId="77777777" wp14:noSpellErr="1">
            <w:pPr>
              <w:tabs>
                <w:tab w:val="left" w:pos="3835"/>
              </w:tabs>
            </w:pPr>
            <w:r w:rsidR="7C7DC995">
              <w:rPr/>
              <w:t>Capot piles</w:t>
            </w:r>
          </w:p>
        </w:tc>
        <w:tc>
          <w:tcPr>
            <w:tcW w:w="1821" w:type="dxa"/>
            <w:tcMar/>
          </w:tcPr>
          <w:p w:rsidR="00A3112C" w:rsidP="00A3112C" w:rsidRDefault="00A3112C" w14:paraId="7C998F6B" wp14:textId="77777777" wp14:noSpellErr="1">
            <w:pPr>
              <w:tabs>
                <w:tab w:val="left" w:pos="3835"/>
              </w:tabs>
            </w:pPr>
            <w:r w:rsidR="7C7DC995">
              <w:rPr/>
              <w:t>61</w:t>
            </w:r>
            <w:r w:rsidR="7C7DC995">
              <w:rPr/>
              <w:t>2</w:t>
            </w:r>
            <w:r w:rsidR="7C7DC995">
              <w:rPr/>
              <w:t>0(ABS)</w:t>
            </w:r>
          </w:p>
        </w:tc>
        <w:tc>
          <w:tcPr>
            <w:tcW w:w="1029" w:type="dxa"/>
            <w:tcMar/>
          </w:tcPr>
          <w:p w:rsidR="00A3112C" w:rsidP="002360B1" w:rsidRDefault="00D16079" w14:paraId="4E1E336A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14</w:t>
            </w:r>
          </w:p>
        </w:tc>
        <w:tc>
          <w:tcPr>
            <w:tcW w:w="1123" w:type="dxa"/>
            <w:tcMar/>
          </w:tcPr>
          <w:p w:rsidR="00A3112C" w:rsidP="002360B1" w:rsidRDefault="00441099" w14:paraId="511F3AB7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75CD0701" wp14:textId="77777777">
        <w:tc>
          <w:tcPr>
            <w:tcW w:w="5495" w:type="dxa"/>
            <w:tcMar/>
          </w:tcPr>
          <w:p w:rsidR="00D16079" w:rsidP="00A3112C" w:rsidRDefault="00D16079" w14:paraId="55525959" wp14:textId="77777777" wp14:noSpellErr="1">
            <w:pPr>
              <w:tabs>
                <w:tab w:val="left" w:pos="3835"/>
              </w:tabs>
            </w:pPr>
            <w:r w:rsidR="7C7DC995">
              <w:rPr/>
              <w:t>Vitre de protection écran</w:t>
            </w:r>
          </w:p>
        </w:tc>
        <w:tc>
          <w:tcPr>
            <w:tcW w:w="1821" w:type="dxa"/>
            <w:tcMar/>
          </w:tcPr>
          <w:p w:rsidR="00D16079" w:rsidP="00A3112C" w:rsidRDefault="00D16079" w14:paraId="0E27B00A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D16079" w:rsidP="002360B1" w:rsidRDefault="00D16079" w14:paraId="33CFEC6B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15</w:t>
            </w:r>
          </w:p>
        </w:tc>
        <w:tc>
          <w:tcPr>
            <w:tcW w:w="1123" w:type="dxa"/>
            <w:tcMar/>
          </w:tcPr>
          <w:p w:rsidR="00D16079" w:rsidP="002360B1" w:rsidRDefault="00441099" w14:paraId="39507054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</w:t>
            </w:r>
          </w:p>
        </w:tc>
      </w:tr>
      <w:tr xmlns:wp14="http://schemas.microsoft.com/office/word/2010/wordml" w:rsidR="0019211A" w:rsidTr="7C7DC995" w14:paraId="519D516C" wp14:textId="77777777">
        <w:tc>
          <w:tcPr>
            <w:tcW w:w="5495" w:type="dxa"/>
            <w:tcMar/>
          </w:tcPr>
          <w:p w:rsidR="00A3112C" w:rsidP="00A3112C" w:rsidRDefault="00A3112C" w14:paraId="29CC9939" wp14:textId="77777777" wp14:noSpellErr="1">
            <w:pPr>
              <w:tabs>
                <w:tab w:val="left" w:pos="3835"/>
              </w:tabs>
            </w:pPr>
            <w:r w:rsidR="7C7DC995">
              <w:rPr/>
              <w:t>Vis d’assemblage</w:t>
            </w:r>
          </w:p>
        </w:tc>
        <w:tc>
          <w:tcPr>
            <w:tcW w:w="1821" w:type="dxa"/>
            <w:tcMar/>
          </w:tcPr>
          <w:p w:rsidR="00A3112C" w:rsidP="00A3112C" w:rsidRDefault="00A3112C" w14:paraId="60061E4C" wp14:textId="77777777">
            <w:pPr>
              <w:tabs>
                <w:tab w:val="left" w:pos="3835"/>
              </w:tabs>
            </w:pPr>
          </w:p>
        </w:tc>
        <w:tc>
          <w:tcPr>
            <w:tcW w:w="1029" w:type="dxa"/>
            <w:tcMar/>
          </w:tcPr>
          <w:p w:rsidR="00A3112C" w:rsidP="002360B1" w:rsidRDefault="00D16079" w14:paraId="0EB5E791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16</w:t>
            </w:r>
          </w:p>
        </w:tc>
        <w:tc>
          <w:tcPr>
            <w:tcW w:w="1123" w:type="dxa"/>
            <w:tcMar/>
          </w:tcPr>
          <w:p w:rsidR="00A3112C" w:rsidP="002360B1" w:rsidRDefault="00441099" w14:paraId="03853697" wp14:textId="77777777">
            <w:pPr>
              <w:tabs>
                <w:tab w:val="left" w:pos="3835"/>
              </w:tabs>
              <w:jc w:val="center"/>
            </w:pPr>
            <w:r w:rsidR="7C7DC995">
              <w:rPr/>
              <w:t>8</w:t>
            </w:r>
          </w:p>
        </w:tc>
      </w:tr>
    </w:tbl>
    <w:p xmlns:wp14="http://schemas.microsoft.com/office/word/2010/wordml" w:rsidR="00D03660" w:rsidP="7C7DC995" w:rsidRDefault="00C85872" w14:paraId="5DF4D3D6" wp14:textId="77777777" wp14:noSpellErr="1">
      <w:pPr>
        <w:shd w:val="clear" w:color="auto" w:fill="D9D9D9" w:themeFill="background1" w:themeFillShade="D9"/>
        <w:rPr>
          <w:b w:val="1"/>
          <w:bCs w:val="1"/>
        </w:rPr>
      </w:pPr>
      <w:r w:rsidRPr="7C7DC995" w:rsidR="7C7DC995">
        <w:rPr>
          <w:b w:val="1"/>
          <w:bCs w:val="1"/>
        </w:rPr>
        <w:t xml:space="preserve">Q1 Compléter le diagramme des interacteurs avec les fonctions énumérées dans le </w:t>
      </w:r>
      <w:r w:rsidRPr="7C7DC995" w:rsidR="7C7DC995">
        <w:rPr>
          <w:b w:val="1"/>
          <w:bCs w:val="1"/>
        </w:rPr>
        <w:t>cahier des charges</w:t>
      </w:r>
      <w:r w:rsidRPr="7C7DC995" w:rsidR="7C7DC995">
        <w:rPr>
          <w:b w:val="1"/>
          <w:bCs w:val="1"/>
        </w:rPr>
        <w:t xml:space="preserve"> partiel</w:t>
      </w:r>
    </w:p>
    <w:p xmlns:wp14="http://schemas.microsoft.com/office/word/2010/wordml" w:rsidR="00A670DD" w:rsidP="00D03660" w:rsidRDefault="004732A3" w14:paraId="3C6585BE" wp14:textId="77777777">
      <w:r>
        <w:rPr>
          <w:b/>
          <w:noProof/>
          <w:lang w:eastAsia="fr-FR"/>
        </w:rPr>
        <mc:AlternateContent>
          <mc:Choice Requires="wpc">
            <w:drawing>
              <wp:anchor xmlns:wp14="http://schemas.microsoft.com/office/word/2010/wordprocessingDrawing" distT="0" distB="0" distL="114300" distR="114300" simplePos="0" relativeHeight="251918336" behindDoc="0" locked="0" layoutInCell="1" allowOverlap="1" wp14:anchorId="2594198E" wp14:editId="3DA51190">
                <wp:simplePos x="0" y="0"/>
                <wp:positionH relativeFrom="column">
                  <wp:posOffset>-24765</wp:posOffset>
                </wp:positionH>
                <wp:positionV relativeFrom="paragraph">
                  <wp:posOffset>276225</wp:posOffset>
                </wp:positionV>
                <wp:extent cx="6134100" cy="2676525"/>
                <wp:effectExtent l="0" t="0" r="19050" b="0"/>
                <wp:wrapSquare wrapText="bothSides"/>
                <wp:docPr id="538" name="Zone de dessin 5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7" name="Oval 226"/>
                        <wps:cNvSpPr>
                          <a:spLocks noChangeArrowheads="1"/>
                        </wps:cNvSpPr>
                        <wps:spPr bwMode="auto">
                          <a:xfrm>
                            <a:off x="2173605" y="1275715"/>
                            <a:ext cx="1666875" cy="6705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227"/>
                        <wps:cNvSpPr>
                          <a:spLocks noEditPoints="1"/>
                        </wps:cNvSpPr>
                        <wps:spPr bwMode="auto">
                          <a:xfrm>
                            <a:off x="2160270" y="1262380"/>
                            <a:ext cx="1694180" cy="69723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7 h 1264"/>
                              <a:gd name="T2" fmla="*/ 35 w 3073"/>
                              <a:gd name="T3" fmla="*/ 498 h 1264"/>
                              <a:gd name="T4" fmla="*/ 126 w 3073"/>
                              <a:gd name="T5" fmla="*/ 380 h 1264"/>
                              <a:gd name="T6" fmla="*/ 358 w 3073"/>
                              <a:gd name="T7" fmla="*/ 225 h 1264"/>
                              <a:gd name="T8" fmla="*/ 685 w 3073"/>
                              <a:gd name="T9" fmla="*/ 105 h 1264"/>
                              <a:gd name="T10" fmla="*/ 1083 w 3073"/>
                              <a:gd name="T11" fmla="*/ 28 h 1264"/>
                              <a:gd name="T12" fmla="*/ 1536 w 3073"/>
                              <a:gd name="T13" fmla="*/ 0 h 1264"/>
                              <a:gd name="T14" fmla="*/ 1989 w 3073"/>
                              <a:gd name="T15" fmla="*/ 28 h 1264"/>
                              <a:gd name="T16" fmla="*/ 2388 w 3073"/>
                              <a:gd name="T17" fmla="*/ 105 h 1264"/>
                              <a:gd name="T18" fmla="*/ 2713 w 3073"/>
                              <a:gd name="T19" fmla="*/ 225 h 1264"/>
                              <a:gd name="T20" fmla="*/ 2945 w 3073"/>
                              <a:gd name="T21" fmla="*/ 378 h 1264"/>
                              <a:gd name="T22" fmla="*/ 3038 w 3073"/>
                              <a:gd name="T23" fmla="*/ 498 h 1264"/>
                              <a:gd name="T24" fmla="*/ 3064 w 3073"/>
                              <a:gd name="T25" fmla="*/ 567 h 1264"/>
                              <a:gd name="T26" fmla="*/ 3064 w 3073"/>
                              <a:gd name="T27" fmla="*/ 698 h 1264"/>
                              <a:gd name="T28" fmla="*/ 3038 w 3073"/>
                              <a:gd name="T29" fmla="*/ 768 h 1264"/>
                              <a:gd name="T30" fmla="*/ 2947 w 3073"/>
                              <a:gd name="T31" fmla="*/ 886 h 1264"/>
                              <a:gd name="T32" fmla="*/ 2715 w 3073"/>
                              <a:gd name="T33" fmla="*/ 1041 h 1264"/>
                              <a:gd name="T34" fmla="*/ 2389 w 3073"/>
                              <a:gd name="T35" fmla="*/ 1159 h 1264"/>
                              <a:gd name="T36" fmla="*/ 1990 w 3073"/>
                              <a:gd name="T37" fmla="*/ 1237 h 1264"/>
                              <a:gd name="T38" fmla="*/ 1537 w 3073"/>
                              <a:gd name="T39" fmla="*/ 1264 h 1264"/>
                              <a:gd name="T40" fmla="*/ 1084 w 3073"/>
                              <a:gd name="T41" fmla="*/ 1237 h 1264"/>
                              <a:gd name="T42" fmla="*/ 686 w 3073"/>
                              <a:gd name="T43" fmla="*/ 1160 h 1264"/>
                              <a:gd name="T44" fmla="*/ 360 w 3073"/>
                              <a:gd name="T45" fmla="*/ 1041 h 1264"/>
                              <a:gd name="T46" fmla="*/ 128 w 3073"/>
                              <a:gd name="T47" fmla="*/ 888 h 1264"/>
                              <a:gd name="T48" fmla="*/ 35 w 3073"/>
                              <a:gd name="T49" fmla="*/ 768 h 1264"/>
                              <a:gd name="T50" fmla="*/ 9 w 3073"/>
                              <a:gd name="T51" fmla="*/ 698 h 1264"/>
                              <a:gd name="T52" fmla="*/ 55 w 3073"/>
                              <a:gd name="T53" fmla="*/ 686 h 1264"/>
                              <a:gd name="T54" fmla="*/ 113 w 3073"/>
                              <a:gd name="T55" fmla="*/ 801 h 1264"/>
                              <a:gd name="T56" fmla="*/ 221 w 3073"/>
                              <a:gd name="T57" fmla="*/ 902 h 1264"/>
                              <a:gd name="T58" fmla="*/ 476 w 3073"/>
                              <a:gd name="T59" fmla="*/ 1040 h 1264"/>
                              <a:gd name="T60" fmla="*/ 820 w 3073"/>
                              <a:gd name="T61" fmla="*/ 1144 h 1264"/>
                              <a:gd name="T62" fmla="*/ 1233 w 3073"/>
                              <a:gd name="T63" fmla="*/ 1205 h 1264"/>
                              <a:gd name="T64" fmla="*/ 1690 w 3073"/>
                              <a:gd name="T65" fmla="*/ 1214 h 1264"/>
                              <a:gd name="T66" fmla="*/ 2121 w 3073"/>
                              <a:gd name="T67" fmla="*/ 1169 h 1264"/>
                              <a:gd name="T68" fmla="*/ 2490 w 3073"/>
                              <a:gd name="T69" fmla="*/ 1079 h 1264"/>
                              <a:gd name="T70" fmla="*/ 2777 w 3073"/>
                              <a:gd name="T71" fmla="*/ 952 h 1264"/>
                              <a:gd name="T72" fmla="*/ 2963 w 3073"/>
                              <a:gd name="T73" fmla="*/ 797 h 1264"/>
                              <a:gd name="T74" fmla="*/ 2995 w 3073"/>
                              <a:gd name="T75" fmla="*/ 747 h 1264"/>
                              <a:gd name="T76" fmla="*/ 3025 w 3073"/>
                              <a:gd name="T77" fmla="*/ 629 h 1264"/>
                              <a:gd name="T78" fmla="*/ 3018 w 3073"/>
                              <a:gd name="T79" fmla="*/ 579 h 1264"/>
                              <a:gd name="T80" fmla="*/ 2960 w 3073"/>
                              <a:gd name="T81" fmla="*/ 464 h 1264"/>
                              <a:gd name="T82" fmla="*/ 2853 w 3073"/>
                              <a:gd name="T83" fmla="*/ 363 h 1264"/>
                              <a:gd name="T84" fmla="*/ 2598 w 3073"/>
                              <a:gd name="T85" fmla="*/ 225 h 1264"/>
                              <a:gd name="T86" fmla="*/ 2253 w 3073"/>
                              <a:gd name="T87" fmla="*/ 122 h 1264"/>
                              <a:gd name="T88" fmla="*/ 1840 w 3073"/>
                              <a:gd name="T89" fmla="*/ 60 h 1264"/>
                              <a:gd name="T90" fmla="*/ 1383 w 3073"/>
                              <a:gd name="T91" fmla="*/ 51 h 1264"/>
                              <a:gd name="T92" fmla="*/ 952 w 3073"/>
                              <a:gd name="T93" fmla="*/ 96 h 1264"/>
                              <a:gd name="T94" fmla="*/ 583 w 3073"/>
                              <a:gd name="T95" fmla="*/ 186 h 1264"/>
                              <a:gd name="T96" fmla="*/ 296 w 3073"/>
                              <a:gd name="T97" fmla="*/ 312 h 1264"/>
                              <a:gd name="T98" fmla="*/ 110 w 3073"/>
                              <a:gd name="T99" fmla="*/ 468 h 1264"/>
                              <a:gd name="T100" fmla="*/ 78 w 3073"/>
                              <a:gd name="T101" fmla="*/ 519 h 1264"/>
                              <a:gd name="T102" fmla="*/ 48 w 3073"/>
                              <a:gd name="T103" fmla="*/ 636 h 12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64">
                                <a:moveTo>
                                  <a:pt x="1" y="636"/>
                                </a:moveTo>
                                <a:cubicBezTo>
                                  <a:pt x="0" y="634"/>
                                  <a:pt x="0" y="631"/>
                                  <a:pt x="1" y="629"/>
                                </a:cubicBezTo>
                                <a:lnTo>
                                  <a:pt x="9" y="567"/>
                                </a:lnTo>
                                <a:cubicBezTo>
                                  <a:pt x="9" y="566"/>
                                  <a:pt x="9" y="564"/>
                                  <a:pt x="10" y="562"/>
                                </a:cubicBezTo>
                                <a:lnTo>
                                  <a:pt x="33" y="502"/>
                                </a:lnTo>
                                <a:cubicBezTo>
                                  <a:pt x="34" y="500"/>
                                  <a:pt x="34" y="499"/>
                                  <a:pt x="35" y="498"/>
                                </a:cubicBezTo>
                                <a:lnTo>
                                  <a:pt x="72" y="439"/>
                                </a:lnTo>
                                <a:cubicBezTo>
                                  <a:pt x="73" y="437"/>
                                  <a:pt x="74" y="436"/>
                                  <a:pt x="75" y="435"/>
                                </a:cubicBezTo>
                                <a:lnTo>
                                  <a:pt x="126" y="380"/>
                                </a:lnTo>
                                <a:lnTo>
                                  <a:pt x="192" y="325"/>
                                </a:lnTo>
                                <a:lnTo>
                                  <a:pt x="269" y="273"/>
                                </a:lnTo>
                                <a:lnTo>
                                  <a:pt x="358" y="225"/>
                                </a:lnTo>
                                <a:lnTo>
                                  <a:pt x="458" y="181"/>
                                </a:lnTo>
                                <a:lnTo>
                                  <a:pt x="566" y="141"/>
                                </a:lnTo>
                                <a:lnTo>
                                  <a:pt x="685" y="105"/>
                                </a:lnTo>
                                <a:lnTo>
                                  <a:pt x="810" y="75"/>
                                </a:lnTo>
                                <a:lnTo>
                                  <a:pt x="943" y="49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9"/>
                                </a:lnTo>
                                <a:lnTo>
                                  <a:pt x="2262" y="75"/>
                                </a:lnTo>
                                <a:lnTo>
                                  <a:pt x="2388" y="105"/>
                                </a:lnTo>
                                <a:lnTo>
                                  <a:pt x="2505" y="140"/>
                                </a:lnTo>
                                <a:lnTo>
                                  <a:pt x="2615" y="180"/>
                                </a:lnTo>
                                <a:lnTo>
                                  <a:pt x="2713" y="225"/>
                                </a:lnTo>
                                <a:lnTo>
                                  <a:pt x="2802" y="271"/>
                                </a:lnTo>
                                <a:lnTo>
                                  <a:pt x="2880" y="324"/>
                                </a:lnTo>
                                <a:lnTo>
                                  <a:pt x="2945" y="378"/>
                                </a:lnTo>
                                <a:lnTo>
                                  <a:pt x="2998" y="435"/>
                                </a:lnTo>
                                <a:cubicBezTo>
                                  <a:pt x="2999" y="436"/>
                                  <a:pt x="3000" y="437"/>
                                  <a:pt x="3001" y="439"/>
                                </a:cubicBezTo>
                                <a:lnTo>
                                  <a:pt x="3038" y="498"/>
                                </a:lnTo>
                                <a:cubicBezTo>
                                  <a:pt x="3039" y="499"/>
                                  <a:pt x="3039" y="500"/>
                                  <a:pt x="3040" y="502"/>
                                </a:cubicBezTo>
                                <a:lnTo>
                                  <a:pt x="3063" y="562"/>
                                </a:lnTo>
                                <a:cubicBezTo>
                                  <a:pt x="3064" y="564"/>
                                  <a:pt x="3064" y="566"/>
                                  <a:pt x="3064" y="567"/>
                                </a:cubicBezTo>
                                <a:lnTo>
                                  <a:pt x="3072" y="629"/>
                                </a:lnTo>
                                <a:cubicBezTo>
                                  <a:pt x="3073" y="631"/>
                                  <a:pt x="3073" y="634"/>
                                  <a:pt x="3072" y="636"/>
                                </a:cubicBezTo>
                                <a:lnTo>
                                  <a:pt x="3064" y="698"/>
                                </a:lnTo>
                                <a:cubicBezTo>
                                  <a:pt x="3064" y="699"/>
                                  <a:pt x="3064" y="701"/>
                                  <a:pt x="3063" y="703"/>
                                </a:cubicBezTo>
                                <a:lnTo>
                                  <a:pt x="3040" y="764"/>
                                </a:lnTo>
                                <a:cubicBezTo>
                                  <a:pt x="3039" y="765"/>
                                  <a:pt x="3039" y="767"/>
                                  <a:pt x="3038" y="768"/>
                                </a:cubicBezTo>
                                <a:lnTo>
                                  <a:pt x="3001" y="826"/>
                                </a:lnTo>
                                <a:cubicBezTo>
                                  <a:pt x="3000" y="828"/>
                                  <a:pt x="2999" y="829"/>
                                  <a:pt x="2998" y="830"/>
                                </a:cubicBezTo>
                                <a:lnTo>
                                  <a:pt x="2947" y="886"/>
                                </a:lnTo>
                                <a:lnTo>
                                  <a:pt x="2882" y="941"/>
                                </a:lnTo>
                                <a:lnTo>
                                  <a:pt x="2804" y="993"/>
                                </a:lnTo>
                                <a:lnTo>
                                  <a:pt x="2715" y="1041"/>
                                </a:lnTo>
                                <a:lnTo>
                                  <a:pt x="2616" y="1084"/>
                                </a:lnTo>
                                <a:lnTo>
                                  <a:pt x="2507" y="1124"/>
                                </a:lnTo>
                                <a:lnTo>
                                  <a:pt x="2389" y="1159"/>
                                </a:lnTo>
                                <a:lnTo>
                                  <a:pt x="2263" y="1191"/>
                                </a:lnTo>
                                <a:lnTo>
                                  <a:pt x="2130" y="1216"/>
                                </a:lnTo>
                                <a:lnTo>
                                  <a:pt x="1990" y="1237"/>
                                </a:lnTo>
                                <a:lnTo>
                                  <a:pt x="1844" y="1252"/>
                                </a:lnTo>
                                <a:lnTo>
                                  <a:pt x="1693" y="1261"/>
                                </a:lnTo>
                                <a:lnTo>
                                  <a:pt x="1537" y="1264"/>
                                </a:lnTo>
                                <a:lnTo>
                                  <a:pt x="1381" y="1261"/>
                                </a:lnTo>
                                <a:lnTo>
                                  <a:pt x="1230" y="1252"/>
                                </a:lnTo>
                                <a:lnTo>
                                  <a:pt x="1084" y="1237"/>
                                </a:lnTo>
                                <a:lnTo>
                                  <a:pt x="944" y="1216"/>
                                </a:lnTo>
                                <a:lnTo>
                                  <a:pt x="811" y="1191"/>
                                </a:lnTo>
                                <a:lnTo>
                                  <a:pt x="686" y="1160"/>
                                </a:lnTo>
                                <a:lnTo>
                                  <a:pt x="568" y="1124"/>
                                </a:lnTo>
                                <a:lnTo>
                                  <a:pt x="459" y="1085"/>
                                </a:lnTo>
                                <a:lnTo>
                                  <a:pt x="360" y="1041"/>
                                </a:lnTo>
                                <a:lnTo>
                                  <a:pt x="271" y="994"/>
                                </a:lnTo>
                                <a:lnTo>
                                  <a:pt x="194" y="942"/>
                                </a:lnTo>
                                <a:lnTo>
                                  <a:pt x="128" y="888"/>
                                </a:lnTo>
                                <a:lnTo>
                                  <a:pt x="75" y="830"/>
                                </a:lnTo>
                                <a:cubicBezTo>
                                  <a:pt x="74" y="829"/>
                                  <a:pt x="73" y="828"/>
                                  <a:pt x="72" y="826"/>
                                </a:cubicBezTo>
                                <a:lnTo>
                                  <a:pt x="35" y="768"/>
                                </a:lnTo>
                                <a:cubicBezTo>
                                  <a:pt x="34" y="767"/>
                                  <a:pt x="34" y="765"/>
                                  <a:pt x="33" y="764"/>
                                </a:cubicBezTo>
                                <a:lnTo>
                                  <a:pt x="10" y="703"/>
                                </a:lnTo>
                                <a:cubicBezTo>
                                  <a:pt x="9" y="701"/>
                                  <a:pt x="9" y="699"/>
                                  <a:pt x="9" y="698"/>
                                </a:cubicBezTo>
                                <a:lnTo>
                                  <a:pt x="1" y="636"/>
                                </a:lnTo>
                                <a:close/>
                                <a:moveTo>
                                  <a:pt x="56" y="691"/>
                                </a:moveTo>
                                <a:lnTo>
                                  <a:pt x="55" y="686"/>
                                </a:lnTo>
                                <a:lnTo>
                                  <a:pt x="78" y="747"/>
                                </a:lnTo>
                                <a:lnTo>
                                  <a:pt x="76" y="743"/>
                                </a:lnTo>
                                <a:lnTo>
                                  <a:pt x="113" y="801"/>
                                </a:lnTo>
                                <a:lnTo>
                                  <a:pt x="110" y="797"/>
                                </a:lnTo>
                                <a:lnTo>
                                  <a:pt x="159" y="851"/>
                                </a:lnTo>
                                <a:lnTo>
                                  <a:pt x="221" y="902"/>
                                </a:lnTo>
                                <a:lnTo>
                                  <a:pt x="294" y="951"/>
                                </a:lnTo>
                                <a:lnTo>
                                  <a:pt x="379" y="997"/>
                                </a:lnTo>
                                <a:lnTo>
                                  <a:pt x="476" y="1040"/>
                                </a:lnTo>
                                <a:lnTo>
                                  <a:pt x="581" y="1078"/>
                                </a:lnTo>
                                <a:lnTo>
                                  <a:pt x="697" y="1113"/>
                                </a:lnTo>
                                <a:lnTo>
                                  <a:pt x="820" y="1144"/>
                                </a:lnTo>
                                <a:lnTo>
                                  <a:pt x="951" y="1169"/>
                                </a:lnTo>
                                <a:lnTo>
                                  <a:pt x="1089" y="1190"/>
                                </a:lnTo>
                                <a:lnTo>
                                  <a:pt x="1233" y="1205"/>
                                </a:lnTo>
                                <a:lnTo>
                                  <a:pt x="1382" y="1213"/>
                                </a:lnTo>
                                <a:lnTo>
                                  <a:pt x="1536" y="1216"/>
                                </a:lnTo>
                                <a:lnTo>
                                  <a:pt x="1690" y="1214"/>
                                </a:lnTo>
                                <a:lnTo>
                                  <a:pt x="1839" y="1205"/>
                                </a:lnTo>
                                <a:lnTo>
                                  <a:pt x="1983" y="1190"/>
                                </a:lnTo>
                                <a:lnTo>
                                  <a:pt x="2121" y="1169"/>
                                </a:lnTo>
                                <a:lnTo>
                                  <a:pt x="2252" y="1144"/>
                                </a:lnTo>
                                <a:lnTo>
                                  <a:pt x="2376" y="1113"/>
                                </a:lnTo>
                                <a:lnTo>
                                  <a:pt x="2490" y="1079"/>
                                </a:lnTo>
                                <a:lnTo>
                                  <a:pt x="2597" y="1041"/>
                                </a:lnTo>
                                <a:lnTo>
                                  <a:pt x="2692" y="998"/>
                                </a:lnTo>
                                <a:lnTo>
                                  <a:pt x="2777" y="952"/>
                                </a:lnTo>
                                <a:lnTo>
                                  <a:pt x="2851" y="904"/>
                                </a:lnTo>
                                <a:lnTo>
                                  <a:pt x="2912" y="853"/>
                                </a:lnTo>
                                <a:lnTo>
                                  <a:pt x="2963" y="797"/>
                                </a:lnTo>
                                <a:lnTo>
                                  <a:pt x="2960" y="801"/>
                                </a:lnTo>
                                <a:lnTo>
                                  <a:pt x="2997" y="743"/>
                                </a:lnTo>
                                <a:lnTo>
                                  <a:pt x="2995" y="747"/>
                                </a:lnTo>
                                <a:lnTo>
                                  <a:pt x="3018" y="686"/>
                                </a:lnTo>
                                <a:lnTo>
                                  <a:pt x="3017" y="691"/>
                                </a:lnTo>
                                <a:lnTo>
                                  <a:pt x="3025" y="629"/>
                                </a:lnTo>
                                <a:lnTo>
                                  <a:pt x="3025" y="636"/>
                                </a:lnTo>
                                <a:lnTo>
                                  <a:pt x="3017" y="574"/>
                                </a:lnTo>
                                <a:lnTo>
                                  <a:pt x="3018" y="579"/>
                                </a:lnTo>
                                <a:lnTo>
                                  <a:pt x="2995" y="519"/>
                                </a:lnTo>
                                <a:lnTo>
                                  <a:pt x="2997" y="523"/>
                                </a:lnTo>
                                <a:lnTo>
                                  <a:pt x="2960" y="464"/>
                                </a:lnTo>
                                <a:lnTo>
                                  <a:pt x="2963" y="468"/>
                                </a:lnTo>
                                <a:lnTo>
                                  <a:pt x="2914" y="415"/>
                                </a:lnTo>
                                <a:lnTo>
                                  <a:pt x="2853" y="363"/>
                                </a:lnTo>
                                <a:lnTo>
                                  <a:pt x="2779" y="314"/>
                                </a:lnTo>
                                <a:lnTo>
                                  <a:pt x="2694" y="268"/>
                                </a:lnTo>
                                <a:lnTo>
                                  <a:pt x="2598" y="225"/>
                                </a:lnTo>
                                <a:lnTo>
                                  <a:pt x="2492" y="186"/>
                                </a:lnTo>
                                <a:lnTo>
                                  <a:pt x="2377" y="152"/>
                                </a:lnTo>
                                <a:lnTo>
                                  <a:pt x="2253" y="122"/>
                                </a:lnTo>
                                <a:lnTo>
                                  <a:pt x="2122" y="96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6"/>
                                </a:lnTo>
                                <a:lnTo>
                                  <a:pt x="821" y="122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6"/>
                                </a:lnTo>
                                <a:lnTo>
                                  <a:pt x="477" y="224"/>
                                </a:lnTo>
                                <a:lnTo>
                                  <a:pt x="381" y="268"/>
                                </a:lnTo>
                                <a:lnTo>
                                  <a:pt x="296" y="312"/>
                                </a:lnTo>
                                <a:lnTo>
                                  <a:pt x="223" y="362"/>
                                </a:lnTo>
                                <a:lnTo>
                                  <a:pt x="161" y="413"/>
                                </a:lnTo>
                                <a:lnTo>
                                  <a:pt x="110" y="468"/>
                                </a:lnTo>
                                <a:lnTo>
                                  <a:pt x="113" y="464"/>
                                </a:lnTo>
                                <a:lnTo>
                                  <a:pt x="76" y="523"/>
                                </a:lnTo>
                                <a:lnTo>
                                  <a:pt x="78" y="519"/>
                                </a:lnTo>
                                <a:lnTo>
                                  <a:pt x="55" y="579"/>
                                </a:lnTo>
                                <a:lnTo>
                                  <a:pt x="56" y="574"/>
                                </a:lnTo>
                                <a:lnTo>
                                  <a:pt x="48" y="636"/>
                                </a:lnTo>
                                <a:lnTo>
                                  <a:pt x="48" y="629"/>
                                </a:lnTo>
                                <a:lnTo>
                                  <a:pt x="56" y="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2580640" y="1452245"/>
                            <a:ext cx="90678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413FA113" wp14:textId="77777777">
                              <w:r>
                                <w:rPr>
                                  <w:rFonts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Tensiomètre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12720" y="1619885"/>
                            <a:ext cx="6184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76516078" wp14:textId="77777777">
                              <w:r>
                                <w:rPr>
                                  <w:rFonts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SPG 300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1" name="Oval 230"/>
                        <wps:cNvSpPr>
                          <a:spLocks noChangeArrowheads="1"/>
                        </wps:cNvSpPr>
                        <wps:spPr bwMode="auto">
                          <a:xfrm>
                            <a:off x="13335" y="1699260"/>
                            <a:ext cx="1666875" cy="6623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231"/>
                        <wps:cNvSpPr>
                          <a:spLocks noEditPoints="1"/>
                        </wps:cNvSpPr>
                        <wps:spPr bwMode="auto">
                          <a:xfrm>
                            <a:off x="0" y="1685925"/>
                            <a:ext cx="1693545" cy="68834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0 h 1248"/>
                              <a:gd name="T2" fmla="*/ 35 w 3073"/>
                              <a:gd name="T3" fmla="*/ 490 h 1248"/>
                              <a:gd name="T4" fmla="*/ 126 w 3073"/>
                              <a:gd name="T5" fmla="*/ 375 h 1248"/>
                              <a:gd name="T6" fmla="*/ 358 w 3073"/>
                              <a:gd name="T7" fmla="*/ 222 h 1248"/>
                              <a:gd name="T8" fmla="*/ 685 w 3073"/>
                              <a:gd name="T9" fmla="*/ 104 h 1248"/>
                              <a:gd name="T10" fmla="*/ 1083 w 3073"/>
                              <a:gd name="T11" fmla="*/ 28 h 1248"/>
                              <a:gd name="T12" fmla="*/ 1536 w 3073"/>
                              <a:gd name="T13" fmla="*/ 0 h 1248"/>
                              <a:gd name="T14" fmla="*/ 1989 w 3073"/>
                              <a:gd name="T15" fmla="*/ 28 h 1248"/>
                              <a:gd name="T16" fmla="*/ 2388 w 3073"/>
                              <a:gd name="T17" fmla="*/ 104 h 1248"/>
                              <a:gd name="T18" fmla="*/ 2713 w 3073"/>
                              <a:gd name="T19" fmla="*/ 220 h 1248"/>
                              <a:gd name="T20" fmla="*/ 2945 w 3073"/>
                              <a:gd name="T21" fmla="*/ 373 h 1248"/>
                              <a:gd name="T22" fmla="*/ 3038 w 3073"/>
                              <a:gd name="T23" fmla="*/ 490 h 1248"/>
                              <a:gd name="T24" fmla="*/ 3064 w 3073"/>
                              <a:gd name="T25" fmla="*/ 560 h 1248"/>
                              <a:gd name="T26" fmla="*/ 3064 w 3073"/>
                              <a:gd name="T27" fmla="*/ 689 h 1248"/>
                              <a:gd name="T28" fmla="*/ 3038 w 3073"/>
                              <a:gd name="T29" fmla="*/ 758 h 1248"/>
                              <a:gd name="T30" fmla="*/ 2947 w 3073"/>
                              <a:gd name="T31" fmla="*/ 875 h 1248"/>
                              <a:gd name="T32" fmla="*/ 2715 w 3073"/>
                              <a:gd name="T33" fmla="*/ 1028 h 1248"/>
                              <a:gd name="T34" fmla="*/ 2389 w 3073"/>
                              <a:gd name="T35" fmla="*/ 1145 h 1248"/>
                              <a:gd name="T36" fmla="*/ 1990 w 3073"/>
                              <a:gd name="T37" fmla="*/ 1221 h 1248"/>
                              <a:gd name="T38" fmla="*/ 1537 w 3073"/>
                              <a:gd name="T39" fmla="*/ 1248 h 1248"/>
                              <a:gd name="T40" fmla="*/ 1084 w 3073"/>
                              <a:gd name="T41" fmla="*/ 1221 h 1248"/>
                              <a:gd name="T42" fmla="*/ 686 w 3073"/>
                              <a:gd name="T43" fmla="*/ 1146 h 1248"/>
                              <a:gd name="T44" fmla="*/ 360 w 3073"/>
                              <a:gd name="T45" fmla="*/ 1028 h 1248"/>
                              <a:gd name="T46" fmla="*/ 128 w 3073"/>
                              <a:gd name="T47" fmla="*/ 877 h 1248"/>
                              <a:gd name="T48" fmla="*/ 35 w 3073"/>
                              <a:gd name="T49" fmla="*/ 758 h 1248"/>
                              <a:gd name="T50" fmla="*/ 9 w 3073"/>
                              <a:gd name="T51" fmla="*/ 689 h 1248"/>
                              <a:gd name="T52" fmla="*/ 55 w 3073"/>
                              <a:gd name="T53" fmla="*/ 677 h 1248"/>
                              <a:gd name="T54" fmla="*/ 113 w 3073"/>
                              <a:gd name="T55" fmla="*/ 791 h 1248"/>
                              <a:gd name="T56" fmla="*/ 221 w 3073"/>
                              <a:gd name="T57" fmla="*/ 890 h 1248"/>
                              <a:gd name="T58" fmla="*/ 476 w 3073"/>
                              <a:gd name="T59" fmla="*/ 1027 h 1248"/>
                              <a:gd name="T60" fmla="*/ 820 w 3073"/>
                              <a:gd name="T61" fmla="*/ 1129 h 1248"/>
                              <a:gd name="T62" fmla="*/ 1233 w 3073"/>
                              <a:gd name="T63" fmla="*/ 1189 h 1248"/>
                              <a:gd name="T64" fmla="*/ 1690 w 3073"/>
                              <a:gd name="T65" fmla="*/ 1198 h 1248"/>
                              <a:gd name="T66" fmla="*/ 2121 w 3073"/>
                              <a:gd name="T67" fmla="*/ 1154 h 1248"/>
                              <a:gd name="T68" fmla="*/ 2491 w 3073"/>
                              <a:gd name="T69" fmla="*/ 1065 h 1248"/>
                              <a:gd name="T70" fmla="*/ 2777 w 3073"/>
                              <a:gd name="T71" fmla="*/ 940 h 1248"/>
                              <a:gd name="T72" fmla="*/ 2963 w 3073"/>
                              <a:gd name="T73" fmla="*/ 787 h 1248"/>
                              <a:gd name="T74" fmla="*/ 2995 w 3073"/>
                              <a:gd name="T75" fmla="*/ 737 h 1248"/>
                              <a:gd name="T76" fmla="*/ 3025 w 3073"/>
                              <a:gd name="T77" fmla="*/ 621 h 1248"/>
                              <a:gd name="T78" fmla="*/ 3018 w 3073"/>
                              <a:gd name="T79" fmla="*/ 572 h 1248"/>
                              <a:gd name="T80" fmla="*/ 2960 w 3073"/>
                              <a:gd name="T81" fmla="*/ 460 h 1248"/>
                              <a:gd name="T82" fmla="*/ 2853 w 3073"/>
                              <a:gd name="T83" fmla="*/ 359 h 1248"/>
                              <a:gd name="T84" fmla="*/ 2598 w 3073"/>
                              <a:gd name="T85" fmla="*/ 223 h 1248"/>
                              <a:gd name="T86" fmla="*/ 2253 w 3073"/>
                              <a:gd name="T87" fmla="*/ 120 h 1248"/>
                              <a:gd name="T88" fmla="*/ 1840 w 3073"/>
                              <a:gd name="T89" fmla="*/ 60 h 1248"/>
                              <a:gd name="T90" fmla="*/ 1383 w 3073"/>
                              <a:gd name="T91" fmla="*/ 51 h 1248"/>
                              <a:gd name="T92" fmla="*/ 952 w 3073"/>
                              <a:gd name="T93" fmla="*/ 95 h 1248"/>
                              <a:gd name="T94" fmla="*/ 583 w 3073"/>
                              <a:gd name="T95" fmla="*/ 184 h 1248"/>
                              <a:gd name="T96" fmla="*/ 296 w 3073"/>
                              <a:gd name="T97" fmla="*/ 310 h 1248"/>
                              <a:gd name="T98" fmla="*/ 110 w 3073"/>
                              <a:gd name="T99" fmla="*/ 463 h 1248"/>
                              <a:gd name="T100" fmla="*/ 78 w 3073"/>
                              <a:gd name="T101" fmla="*/ 512 h 1248"/>
                              <a:gd name="T102" fmla="*/ 48 w 3073"/>
                              <a:gd name="T103" fmla="*/ 628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48">
                                <a:moveTo>
                                  <a:pt x="1" y="628"/>
                                </a:moveTo>
                                <a:cubicBezTo>
                                  <a:pt x="0" y="626"/>
                                  <a:pt x="0" y="623"/>
                                  <a:pt x="1" y="621"/>
                                </a:cubicBezTo>
                                <a:lnTo>
                                  <a:pt x="9" y="560"/>
                                </a:lnTo>
                                <a:cubicBezTo>
                                  <a:pt x="9" y="558"/>
                                  <a:pt x="9" y="557"/>
                                  <a:pt x="10" y="555"/>
                                </a:cubicBezTo>
                                <a:lnTo>
                                  <a:pt x="33" y="495"/>
                                </a:lnTo>
                                <a:cubicBezTo>
                                  <a:pt x="34" y="493"/>
                                  <a:pt x="34" y="492"/>
                                  <a:pt x="35" y="490"/>
                                </a:cubicBezTo>
                                <a:lnTo>
                                  <a:pt x="72" y="433"/>
                                </a:lnTo>
                                <a:cubicBezTo>
                                  <a:pt x="73" y="432"/>
                                  <a:pt x="74" y="431"/>
                                  <a:pt x="75" y="430"/>
                                </a:cubicBezTo>
                                <a:lnTo>
                                  <a:pt x="126" y="375"/>
                                </a:lnTo>
                                <a:lnTo>
                                  <a:pt x="192" y="320"/>
                                </a:lnTo>
                                <a:lnTo>
                                  <a:pt x="269" y="269"/>
                                </a:lnTo>
                                <a:lnTo>
                                  <a:pt x="358" y="222"/>
                                </a:lnTo>
                                <a:lnTo>
                                  <a:pt x="458" y="178"/>
                                </a:lnTo>
                                <a:lnTo>
                                  <a:pt x="566" y="139"/>
                                </a:lnTo>
                                <a:lnTo>
                                  <a:pt x="685" y="104"/>
                                </a:lnTo>
                                <a:lnTo>
                                  <a:pt x="810" y="73"/>
                                </a:lnTo>
                                <a:lnTo>
                                  <a:pt x="943" y="48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8"/>
                                </a:lnTo>
                                <a:lnTo>
                                  <a:pt x="2262" y="73"/>
                                </a:lnTo>
                                <a:lnTo>
                                  <a:pt x="2388" y="104"/>
                                </a:lnTo>
                                <a:lnTo>
                                  <a:pt x="2505" y="138"/>
                                </a:lnTo>
                                <a:lnTo>
                                  <a:pt x="2615" y="178"/>
                                </a:lnTo>
                                <a:lnTo>
                                  <a:pt x="2713" y="220"/>
                                </a:lnTo>
                                <a:lnTo>
                                  <a:pt x="2802" y="268"/>
                                </a:lnTo>
                                <a:lnTo>
                                  <a:pt x="2879" y="318"/>
                                </a:lnTo>
                                <a:lnTo>
                                  <a:pt x="2945" y="373"/>
                                </a:lnTo>
                                <a:lnTo>
                                  <a:pt x="2998" y="430"/>
                                </a:lnTo>
                                <a:cubicBezTo>
                                  <a:pt x="2999" y="431"/>
                                  <a:pt x="3000" y="432"/>
                                  <a:pt x="3001" y="433"/>
                                </a:cubicBezTo>
                                <a:lnTo>
                                  <a:pt x="3038" y="490"/>
                                </a:lnTo>
                                <a:cubicBezTo>
                                  <a:pt x="3039" y="492"/>
                                  <a:pt x="3039" y="493"/>
                                  <a:pt x="3040" y="495"/>
                                </a:cubicBezTo>
                                <a:lnTo>
                                  <a:pt x="3063" y="555"/>
                                </a:lnTo>
                                <a:cubicBezTo>
                                  <a:pt x="3064" y="557"/>
                                  <a:pt x="3064" y="558"/>
                                  <a:pt x="3064" y="560"/>
                                </a:cubicBezTo>
                                <a:lnTo>
                                  <a:pt x="3072" y="621"/>
                                </a:lnTo>
                                <a:cubicBezTo>
                                  <a:pt x="3073" y="623"/>
                                  <a:pt x="3073" y="626"/>
                                  <a:pt x="3072" y="628"/>
                                </a:cubicBezTo>
                                <a:lnTo>
                                  <a:pt x="3064" y="689"/>
                                </a:lnTo>
                                <a:cubicBezTo>
                                  <a:pt x="3064" y="690"/>
                                  <a:pt x="3064" y="692"/>
                                  <a:pt x="3063" y="694"/>
                                </a:cubicBezTo>
                                <a:lnTo>
                                  <a:pt x="3040" y="754"/>
                                </a:lnTo>
                                <a:cubicBezTo>
                                  <a:pt x="3039" y="756"/>
                                  <a:pt x="3039" y="757"/>
                                  <a:pt x="3038" y="758"/>
                                </a:cubicBezTo>
                                <a:lnTo>
                                  <a:pt x="3001" y="816"/>
                                </a:lnTo>
                                <a:cubicBezTo>
                                  <a:pt x="3000" y="818"/>
                                  <a:pt x="2999" y="819"/>
                                  <a:pt x="2998" y="820"/>
                                </a:cubicBezTo>
                                <a:lnTo>
                                  <a:pt x="2947" y="875"/>
                                </a:lnTo>
                                <a:lnTo>
                                  <a:pt x="2882" y="929"/>
                                </a:lnTo>
                                <a:lnTo>
                                  <a:pt x="2804" y="981"/>
                                </a:lnTo>
                                <a:lnTo>
                                  <a:pt x="2715" y="1028"/>
                                </a:lnTo>
                                <a:lnTo>
                                  <a:pt x="2616" y="1071"/>
                                </a:lnTo>
                                <a:lnTo>
                                  <a:pt x="2506" y="1110"/>
                                </a:lnTo>
                                <a:lnTo>
                                  <a:pt x="2389" y="1145"/>
                                </a:lnTo>
                                <a:lnTo>
                                  <a:pt x="2263" y="1176"/>
                                </a:lnTo>
                                <a:lnTo>
                                  <a:pt x="2130" y="1201"/>
                                </a:lnTo>
                                <a:lnTo>
                                  <a:pt x="1990" y="1221"/>
                                </a:lnTo>
                                <a:lnTo>
                                  <a:pt x="1844" y="1236"/>
                                </a:lnTo>
                                <a:lnTo>
                                  <a:pt x="1693" y="1245"/>
                                </a:lnTo>
                                <a:lnTo>
                                  <a:pt x="1537" y="1248"/>
                                </a:lnTo>
                                <a:lnTo>
                                  <a:pt x="1381" y="1245"/>
                                </a:lnTo>
                                <a:lnTo>
                                  <a:pt x="1230" y="1236"/>
                                </a:lnTo>
                                <a:lnTo>
                                  <a:pt x="1084" y="1221"/>
                                </a:lnTo>
                                <a:lnTo>
                                  <a:pt x="944" y="1201"/>
                                </a:lnTo>
                                <a:lnTo>
                                  <a:pt x="811" y="1176"/>
                                </a:lnTo>
                                <a:lnTo>
                                  <a:pt x="686" y="1146"/>
                                </a:lnTo>
                                <a:lnTo>
                                  <a:pt x="568" y="1110"/>
                                </a:lnTo>
                                <a:lnTo>
                                  <a:pt x="459" y="1072"/>
                                </a:lnTo>
                                <a:lnTo>
                                  <a:pt x="360" y="1028"/>
                                </a:lnTo>
                                <a:lnTo>
                                  <a:pt x="271" y="982"/>
                                </a:lnTo>
                                <a:lnTo>
                                  <a:pt x="194" y="930"/>
                                </a:lnTo>
                                <a:lnTo>
                                  <a:pt x="128" y="877"/>
                                </a:lnTo>
                                <a:lnTo>
                                  <a:pt x="75" y="820"/>
                                </a:lnTo>
                                <a:cubicBezTo>
                                  <a:pt x="74" y="819"/>
                                  <a:pt x="73" y="818"/>
                                  <a:pt x="72" y="816"/>
                                </a:cubicBezTo>
                                <a:lnTo>
                                  <a:pt x="35" y="758"/>
                                </a:lnTo>
                                <a:cubicBezTo>
                                  <a:pt x="34" y="757"/>
                                  <a:pt x="34" y="756"/>
                                  <a:pt x="33" y="754"/>
                                </a:cubicBezTo>
                                <a:lnTo>
                                  <a:pt x="10" y="694"/>
                                </a:lnTo>
                                <a:cubicBezTo>
                                  <a:pt x="9" y="692"/>
                                  <a:pt x="9" y="690"/>
                                  <a:pt x="9" y="689"/>
                                </a:cubicBezTo>
                                <a:lnTo>
                                  <a:pt x="1" y="628"/>
                                </a:lnTo>
                                <a:close/>
                                <a:moveTo>
                                  <a:pt x="56" y="682"/>
                                </a:moveTo>
                                <a:lnTo>
                                  <a:pt x="55" y="677"/>
                                </a:lnTo>
                                <a:lnTo>
                                  <a:pt x="78" y="737"/>
                                </a:lnTo>
                                <a:lnTo>
                                  <a:pt x="76" y="733"/>
                                </a:lnTo>
                                <a:lnTo>
                                  <a:pt x="113" y="791"/>
                                </a:lnTo>
                                <a:lnTo>
                                  <a:pt x="110" y="787"/>
                                </a:lnTo>
                                <a:lnTo>
                                  <a:pt x="159" y="840"/>
                                </a:lnTo>
                                <a:lnTo>
                                  <a:pt x="221" y="890"/>
                                </a:lnTo>
                                <a:lnTo>
                                  <a:pt x="294" y="939"/>
                                </a:lnTo>
                                <a:lnTo>
                                  <a:pt x="379" y="984"/>
                                </a:lnTo>
                                <a:lnTo>
                                  <a:pt x="476" y="1027"/>
                                </a:lnTo>
                                <a:lnTo>
                                  <a:pt x="581" y="1064"/>
                                </a:lnTo>
                                <a:lnTo>
                                  <a:pt x="697" y="1099"/>
                                </a:lnTo>
                                <a:lnTo>
                                  <a:pt x="820" y="1129"/>
                                </a:lnTo>
                                <a:lnTo>
                                  <a:pt x="951" y="1154"/>
                                </a:lnTo>
                                <a:lnTo>
                                  <a:pt x="1089" y="1174"/>
                                </a:lnTo>
                                <a:lnTo>
                                  <a:pt x="1233" y="1189"/>
                                </a:lnTo>
                                <a:lnTo>
                                  <a:pt x="1382" y="1197"/>
                                </a:lnTo>
                                <a:lnTo>
                                  <a:pt x="1536" y="1200"/>
                                </a:lnTo>
                                <a:lnTo>
                                  <a:pt x="1690" y="1198"/>
                                </a:lnTo>
                                <a:lnTo>
                                  <a:pt x="1839" y="1189"/>
                                </a:lnTo>
                                <a:lnTo>
                                  <a:pt x="1983" y="1174"/>
                                </a:lnTo>
                                <a:lnTo>
                                  <a:pt x="2121" y="1154"/>
                                </a:lnTo>
                                <a:lnTo>
                                  <a:pt x="2252" y="1129"/>
                                </a:lnTo>
                                <a:lnTo>
                                  <a:pt x="2376" y="1099"/>
                                </a:lnTo>
                                <a:lnTo>
                                  <a:pt x="2491" y="1065"/>
                                </a:lnTo>
                                <a:lnTo>
                                  <a:pt x="2597" y="1028"/>
                                </a:lnTo>
                                <a:lnTo>
                                  <a:pt x="2692" y="985"/>
                                </a:lnTo>
                                <a:lnTo>
                                  <a:pt x="2777" y="940"/>
                                </a:lnTo>
                                <a:lnTo>
                                  <a:pt x="2851" y="892"/>
                                </a:lnTo>
                                <a:lnTo>
                                  <a:pt x="2912" y="842"/>
                                </a:lnTo>
                                <a:lnTo>
                                  <a:pt x="2963" y="787"/>
                                </a:lnTo>
                                <a:lnTo>
                                  <a:pt x="2960" y="791"/>
                                </a:lnTo>
                                <a:lnTo>
                                  <a:pt x="2997" y="733"/>
                                </a:lnTo>
                                <a:lnTo>
                                  <a:pt x="2995" y="737"/>
                                </a:lnTo>
                                <a:lnTo>
                                  <a:pt x="3018" y="677"/>
                                </a:lnTo>
                                <a:lnTo>
                                  <a:pt x="3017" y="682"/>
                                </a:lnTo>
                                <a:lnTo>
                                  <a:pt x="3025" y="621"/>
                                </a:lnTo>
                                <a:lnTo>
                                  <a:pt x="3025" y="628"/>
                                </a:lnTo>
                                <a:lnTo>
                                  <a:pt x="3017" y="567"/>
                                </a:lnTo>
                                <a:lnTo>
                                  <a:pt x="3018" y="572"/>
                                </a:lnTo>
                                <a:lnTo>
                                  <a:pt x="2995" y="512"/>
                                </a:lnTo>
                                <a:lnTo>
                                  <a:pt x="2997" y="517"/>
                                </a:lnTo>
                                <a:lnTo>
                                  <a:pt x="2960" y="460"/>
                                </a:lnTo>
                                <a:lnTo>
                                  <a:pt x="2963" y="463"/>
                                </a:lnTo>
                                <a:lnTo>
                                  <a:pt x="2914" y="410"/>
                                </a:lnTo>
                                <a:lnTo>
                                  <a:pt x="2853" y="359"/>
                                </a:lnTo>
                                <a:lnTo>
                                  <a:pt x="2779" y="311"/>
                                </a:lnTo>
                                <a:lnTo>
                                  <a:pt x="2694" y="264"/>
                                </a:lnTo>
                                <a:lnTo>
                                  <a:pt x="2598" y="223"/>
                                </a:lnTo>
                                <a:lnTo>
                                  <a:pt x="2492" y="184"/>
                                </a:lnTo>
                                <a:lnTo>
                                  <a:pt x="2377" y="151"/>
                                </a:lnTo>
                                <a:lnTo>
                                  <a:pt x="2253" y="120"/>
                                </a:lnTo>
                                <a:lnTo>
                                  <a:pt x="2122" y="95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5"/>
                                </a:lnTo>
                                <a:lnTo>
                                  <a:pt x="821" y="120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4"/>
                                </a:lnTo>
                                <a:lnTo>
                                  <a:pt x="477" y="222"/>
                                </a:lnTo>
                                <a:lnTo>
                                  <a:pt x="381" y="265"/>
                                </a:lnTo>
                                <a:lnTo>
                                  <a:pt x="296" y="310"/>
                                </a:lnTo>
                                <a:lnTo>
                                  <a:pt x="223" y="357"/>
                                </a:lnTo>
                                <a:lnTo>
                                  <a:pt x="161" y="408"/>
                                </a:lnTo>
                                <a:lnTo>
                                  <a:pt x="110" y="463"/>
                                </a:lnTo>
                                <a:lnTo>
                                  <a:pt x="113" y="460"/>
                                </a:lnTo>
                                <a:lnTo>
                                  <a:pt x="76" y="517"/>
                                </a:lnTo>
                                <a:lnTo>
                                  <a:pt x="78" y="512"/>
                                </a:lnTo>
                                <a:lnTo>
                                  <a:pt x="55" y="572"/>
                                </a:lnTo>
                                <a:lnTo>
                                  <a:pt x="56" y="567"/>
                                </a:lnTo>
                                <a:lnTo>
                                  <a:pt x="48" y="628"/>
                                </a:lnTo>
                                <a:lnTo>
                                  <a:pt x="48" y="621"/>
                                </a:lnTo>
                                <a:lnTo>
                                  <a:pt x="56" y="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300329" y="1961273"/>
                            <a:ext cx="1132111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2BBB2469" wp14:textId="77777777">
                              <w:r>
                                <w:rPr>
                                  <w:rFonts w:cs="Arial"/>
                                  <w:color w:val="000000"/>
                                  <w:lang w:val="en-US"/>
                                </w:rPr>
                                <w:t>Environnement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14" name="Oval 233"/>
                        <wps:cNvSpPr>
                          <a:spLocks noChangeArrowheads="1"/>
                        </wps:cNvSpPr>
                        <wps:spPr bwMode="auto">
                          <a:xfrm>
                            <a:off x="4448810" y="1751965"/>
                            <a:ext cx="1666875" cy="6711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xmlns:wp14="http://schemas.microsoft.com/office/word/2010/wordml" w:rsidR="00422600" w:rsidP="004732A3" w:rsidRDefault="00422600" w14:paraId="02F0BE5A" wp14:textId="77777777">
                              <w:pPr>
                                <w:jc w:val="center"/>
                              </w:pPr>
                              <w:r>
                                <w:t>Boîtier de transport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234"/>
                        <wps:cNvSpPr>
                          <a:spLocks noEditPoints="1"/>
                        </wps:cNvSpPr>
                        <wps:spPr bwMode="auto">
                          <a:xfrm>
                            <a:off x="4435475" y="1739265"/>
                            <a:ext cx="1694180" cy="69723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7 h 1264"/>
                              <a:gd name="T2" fmla="*/ 35 w 3073"/>
                              <a:gd name="T3" fmla="*/ 498 h 1264"/>
                              <a:gd name="T4" fmla="*/ 126 w 3073"/>
                              <a:gd name="T5" fmla="*/ 380 h 1264"/>
                              <a:gd name="T6" fmla="*/ 358 w 3073"/>
                              <a:gd name="T7" fmla="*/ 225 h 1264"/>
                              <a:gd name="T8" fmla="*/ 685 w 3073"/>
                              <a:gd name="T9" fmla="*/ 105 h 1264"/>
                              <a:gd name="T10" fmla="*/ 1083 w 3073"/>
                              <a:gd name="T11" fmla="*/ 28 h 1264"/>
                              <a:gd name="T12" fmla="*/ 1536 w 3073"/>
                              <a:gd name="T13" fmla="*/ 0 h 1264"/>
                              <a:gd name="T14" fmla="*/ 1989 w 3073"/>
                              <a:gd name="T15" fmla="*/ 28 h 1264"/>
                              <a:gd name="T16" fmla="*/ 2388 w 3073"/>
                              <a:gd name="T17" fmla="*/ 105 h 1264"/>
                              <a:gd name="T18" fmla="*/ 2713 w 3073"/>
                              <a:gd name="T19" fmla="*/ 225 h 1264"/>
                              <a:gd name="T20" fmla="*/ 2945 w 3073"/>
                              <a:gd name="T21" fmla="*/ 378 h 1264"/>
                              <a:gd name="T22" fmla="*/ 3038 w 3073"/>
                              <a:gd name="T23" fmla="*/ 498 h 1264"/>
                              <a:gd name="T24" fmla="*/ 3064 w 3073"/>
                              <a:gd name="T25" fmla="*/ 567 h 1264"/>
                              <a:gd name="T26" fmla="*/ 3064 w 3073"/>
                              <a:gd name="T27" fmla="*/ 698 h 1264"/>
                              <a:gd name="T28" fmla="*/ 3038 w 3073"/>
                              <a:gd name="T29" fmla="*/ 768 h 1264"/>
                              <a:gd name="T30" fmla="*/ 2947 w 3073"/>
                              <a:gd name="T31" fmla="*/ 886 h 1264"/>
                              <a:gd name="T32" fmla="*/ 2715 w 3073"/>
                              <a:gd name="T33" fmla="*/ 1041 h 1264"/>
                              <a:gd name="T34" fmla="*/ 2389 w 3073"/>
                              <a:gd name="T35" fmla="*/ 1159 h 1264"/>
                              <a:gd name="T36" fmla="*/ 1990 w 3073"/>
                              <a:gd name="T37" fmla="*/ 1237 h 1264"/>
                              <a:gd name="T38" fmla="*/ 1537 w 3073"/>
                              <a:gd name="T39" fmla="*/ 1264 h 1264"/>
                              <a:gd name="T40" fmla="*/ 1084 w 3073"/>
                              <a:gd name="T41" fmla="*/ 1237 h 1264"/>
                              <a:gd name="T42" fmla="*/ 686 w 3073"/>
                              <a:gd name="T43" fmla="*/ 1160 h 1264"/>
                              <a:gd name="T44" fmla="*/ 360 w 3073"/>
                              <a:gd name="T45" fmla="*/ 1041 h 1264"/>
                              <a:gd name="T46" fmla="*/ 128 w 3073"/>
                              <a:gd name="T47" fmla="*/ 888 h 1264"/>
                              <a:gd name="T48" fmla="*/ 35 w 3073"/>
                              <a:gd name="T49" fmla="*/ 768 h 1264"/>
                              <a:gd name="T50" fmla="*/ 9 w 3073"/>
                              <a:gd name="T51" fmla="*/ 698 h 1264"/>
                              <a:gd name="T52" fmla="*/ 55 w 3073"/>
                              <a:gd name="T53" fmla="*/ 686 h 1264"/>
                              <a:gd name="T54" fmla="*/ 113 w 3073"/>
                              <a:gd name="T55" fmla="*/ 801 h 1264"/>
                              <a:gd name="T56" fmla="*/ 221 w 3073"/>
                              <a:gd name="T57" fmla="*/ 902 h 1264"/>
                              <a:gd name="T58" fmla="*/ 476 w 3073"/>
                              <a:gd name="T59" fmla="*/ 1040 h 1264"/>
                              <a:gd name="T60" fmla="*/ 820 w 3073"/>
                              <a:gd name="T61" fmla="*/ 1144 h 1264"/>
                              <a:gd name="T62" fmla="*/ 1233 w 3073"/>
                              <a:gd name="T63" fmla="*/ 1205 h 1264"/>
                              <a:gd name="T64" fmla="*/ 1690 w 3073"/>
                              <a:gd name="T65" fmla="*/ 1214 h 1264"/>
                              <a:gd name="T66" fmla="*/ 2121 w 3073"/>
                              <a:gd name="T67" fmla="*/ 1169 h 1264"/>
                              <a:gd name="T68" fmla="*/ 2490 w 3073"/>
                              <a:gd name="T69" fmla="*/ 1079 h 1264"/>
                              <a:gd name="T70" fmla="*/ 2777 w 3073"/>
                              <a:gd name="T71" fmla="*/ 952 h 1264"/>
                              <a:gd name="T72" fmla="*/ 2963 w 3073"/>
                              <a:gd name="T73" fmla="*/ 797 h 1264"/>
                              <a:gd name="T74" fmla="*/ 2995 w 3073"/>
                              <a:gd name="T75" fmla="*/ 747 h 1264"/>
                              <a:gd name="T76" fmla="*/ 3025 w 3073"/>
                              <a:gd name="T77" fmla="*/ 629 h 1264"/>
                              <a:gd name="T78" fmla="*/ 3018 w 3073"/>
                              <a:gd name="T79" fmla="*/ 579 h 1264"/>
                              <a:gd name="T80" fmla="*/ 2960 w 3073"/>
                              <a:gd name="T81" fmla="*/ 464 h 1264"/>
                              <a:gd name="T82" fmla="*/ 2853 w 3073"/>
                              <a:gd name="T83" fmla="*/ 363 h 1264"/>
                              <a:gd name="T84" fmla="*/ 2598 w 3073"/>
                              <a:gd name="T85" fmla="*/ 225 h 1264"/>
                              <a:gd name="T86" fmla="*/ 2253 w 3073"/>
                              <a:gd name="T87" fmla="*/ 122 h 1264"/>
                              <a:gd name="T88" fmla="*/ 1840 w 3073"/>
                              <a:gd name="T89" fmla="*/ 60 h 1264"/>
                              <a:gd name="T90" fmla="*/ 1383 w 3073"/>
                              <a:gd name="T91" fmla="*/ 51 h 1264"/>
                              <a:gd name="T92" fmla="*/ 952 w 3073"/>
                              <a:gd name="T93" fmla="*/ 96 h 1264"/>
                              <a:gd name="T94" fmla="*/ 583 w 3073"/>
                              <a:gd name="T95" fmla="*/ 186 h 1264"/>
                              <a:gd name="T96" fmla="*/ 296 w 3073"/>
                              <a:gd name="T97" fmla="*/ 312 h 1264"/>
                              <a:gd name="T98" fmla="*/ 110 w 3073"/>
                              <a:gd name="T99" fmla="*/ 468 h 1264"/>
                              <a:gd name="T100" fmla="*/ 78 w 3073"/>
                              <a:gd name="T101" fmla="*/ 519 h 1264"/>
                              <a:gd name="T102" fmla="*/ 48 w 3073"/>
                              <a:gd name="T103" fmla="*/ 636 h 12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64">
                                <a:moveTo>
                                  <a:pt x="1" y="636"/>
                                </a:moveTo>
                                <a:cubicBezTo>
                                  <a:pt x="0" y="634"/>
                                  <a:pt x="0" y="631"/>
                                  <a:pt x="1" y="629"/>
                                </a:cubicBezTo>
                                <a:lnTo>
                                  <a:pt x="9" y="567"/>
                                </a:lnTo>
                                <a:cubicBezTo>
                                  <a:pt x="9" y="566"/>
                                  <a:pt x="9" y="564"/>
                                  <a:pt x="10" y="562"/>
                                </a:cubicBezTo>
                                <a:lnTo>
                                  <a:pt x="33" y="502"/>
                                </a:lnTo>
                                <a:cubicBezTo>
                                  <a:pt x="34" y="500"/>
                                  <a:pt x="34" y="499"/>
                                  <a:pt x="35" y="498"/>
                                </a:cubicBezTo>
                                <a:lnTo>
                                  <a:pt x="72" y="439"/>
                                </a:lnTo>
                                <a:cubicBezTo>
                                  <a:pt x="73" y="437"/>
                                  <a:pt x="74" y="436"/>
                                  <a:pt x="75" y="435"/>
                                </a:cubicBezTo>
                                <a:lnTo>
                                  <a:pt x="126" y="380"/>
                                </a:lnTo>
                                <a:lnTo>
                                  <a:pt x="192" y="325"/>
                                </a:lnTo>
                                <a:lnTo>
                                  <a:pt x="269" y="273"/>
                                </a:lnTo>
                                <a:lnTo>
                                  <a:pt x="358" y="225"/>
                                </a:lnTo>
                                <a:lnTo>
                                  <a:pt x="458" y="181"/>
                                </a:lnTo>
                                <a:lnTo>
                                  <a:pt x="566" y="141"/>
                                </a:lnTo>
                                <a:lnTo>
                                  <a:pt x="685" y="105"/>
                                </a:lnTo>
                                <a:lnTo>
                                  <a:pt x="810" y="75"/>
                                </a:lnTo>
                                <a:lnTo>
                                  <a:pt x="943" y="49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9"/>
                                </a:lnTo>
                                <a:lnTo>
                                  <a:pt x="2262" y="75"/>
                                </a:lnTo>
                                <a:lnTo>
                                  <a:pt x="2388" y="105"/>
                                </a:lnTo>
                                <a:lnTo>
                                  <a:pt x="2505" y="140"/>
                                </a:lnTo>
                                <a:lnTo>
                                  <a:pt x="2615" y="180"/>
                                </a:lnTo>
                                <a:lnTo>
                                  <a:pt x="2713" y="225"/>
                                </a:lnTo>
                                <a:lnTo>
                                  <a:pt x="2802" y="271"/>
                                </a:lnTo>
                                <a:lnTo>
                                  <a:pt x="2880" y="324"/>
                                </a:lnTo>
                                <a:lnTo>
                                  <a:pt x="2945" y="378"/>
                                </a:lnTo>
                                <a:lnTo>
                                  <a:pt x="2998" y="435"/>
                                </a:lnTo>
                                <a:cubicBezTo>
                                  <a:pt x="2999" y="436"/>
                                  <a:pt x="3000" y="437"/>
                                  <a:pt x="3001" y="439"/>
                                </a:cubicBezTo>
                                <a:lnTo>
                                  <a:pt x="3038" y="498"/>
                                </a:lnTo>
                                <a:cubicBezTo>
                                  <a:pt x="3039" y="499"/>
                                  <a:pt x="3039" y="500"/>
                                  <a:pt x="3040" y="502"/>
                                </a:cubicBezTo>
                                <a:lnTo>
                                  <a:pt x="3063" y="562"/>
                                </a:lnTo>
                                <a:cubicBezTo>
                                  <a:pt x="3064" y="564"/>
                                  <a:pt x="3064" y="566"/>
                                  <a:pt x="3064" y="567"/>
                                </a:cubicBezTo>
                                <a:lnTo>
                                  <a:pt x="3072" y="629"/>
                                </a:lnTo>
                                <a:cubicBezTo>
                                  <a:pt x="3073" y="631"/>
                                  <a:pt x="3073" y="634"/>
                                  <a:pt x="3072" y="636"/>
                                </a:cubicBezTo>
                                <a:lnTo>
                                  <a:pt x="3064" y="698"/>
                                </a:lnTo>
                                <a:cubicBezTo>
                                  <a:pt x="3064" y="699"/>
                                  <a:pt x="3064" y="701"/>
                                  <a:pt x="3063" y="703"/>
                                </a:cubicBezTo>
                                <a:lnTo>
                                  <a:pt x="3040" y="764"/>
                                </a:lnTo>
                                <a:cubicBezTo>
                                  <a:pt x="3039" y="765"/>
                                  <a:pt x="3039" y="767"/>
                                  <a:pt x="3038" y="768"/>
                                </a:cubicBezTo>
                                <a:lnTo>
                                  <a:pt x="3001" y="826"/>
                                </a:lnTo>
                                <a:cubicBezTo>
                                  <a:pt x="3000" y="828"/>
                                  <a:pt x="2999" y="829"/>
                                  <a:pt x="2998" y="830"/>
                                </a:cubicBezTo>
                                <a:lnTo>
                                  <a:pt x="2947" y="886"/>
                                </a:lnTo>
                                <a:lnTo>
                                  <a:pt x="2882" y="941"/>
                                </a:lnTo>
                                <a:lnTo>
                                  <a:pt x="2804" y="993"/>
                                </a:lnTo>
                                <a:lnTo>
                                  <a:pt x="2715" y="1041"/>
                                </a:lnTo>
                                <a:lnTo>
                                  <a:pt x="2616" y="1084"/>
                                </a:lnTo>
                                <a:lnTo>
                                  <a:pt x="2507" y="1124"/>
                                </a:lnTo>
                                <a:lnTo>
                                  <a:pt x="2389" y="1159"/>
                                </a:lnTo>
                                <a:lnTo>
                                  <a:pt x="2263" y="1191"/>
                                </a:lnTo>
                                <a:lnTo>
                                  <a:pt x="2130" y="1216"/>
                                </a:lnTo>
                                <a:lnTo>
                                  <a:pt x="1990" y="1237"/>
                                </a:lnTo>
                                <a:lnTo>
                                  <a:pt x="1844" y="1252"/>
                                </a:lnTo>
                                <a:lnTo>
                                  <a:pt x="1693" y="1261"/>
                                </a:lnTo>
                                <a:lnTo>
                                  <a:pt x="1537" y="1264"/>
                                </a:lnTo>
                                <a:lnTo>
                                  <a:pt x="1381" y="1261"/>
                                </a:lnTo>
                                <a:lnTo>
                                  <a:pt x="1230" y="1252"/>
                                </a:lnTo>
                                <a:lnTo>
                                  <a:pt x="1084" y="1237"/>
                                </a:lnTo>
                                <a:lnTo>
                                  <a:pt x="944" y="1216"/>
                                </a:lnTo>
                                <a:lnTo>
                                  <a:pt x="811" y="1191"/>
                                </a:lnTo>
                                <a:lnTo>
                                  <a:pt x="686" y="1160"/>
                                </a:lnTo>
                                <a:lnTo>
                                  <a:pt x="568" y="1124"/>
                                </a:lnTo>
                                <a:lnTo>
                                  <a:pt x="459" y="1085"/>
                                </a:lnTo>
                                <a:lnTo>
                                  <a:pt x="360" y="1041"/>
                                </a:lnTo>
                                <a:lnTo>
                                  <a:pt x="271" y="994"/>
                                </a:lnTo>
                                <a:lnTo>
                                  <a:pt x="194" y="942"/>
                                </a:lnTo>
                                <a:lnTo>
                                  <a:pt x="128" y="888"/>
                                </a:lnTo>
                                <a:lnTo>
                                  <a:pt x="75" y="830"/>
                                </a:lnTo>
                                <a:cubicBezTo>
                                  <a:pt x="74" y="829"/>
                                  <a:pt x="73" y="828"/>
                                  <a:pt x="72" y="826"/>
                                </a:cubicBezTo>
                                <a:lnTo>
                                  <a:pt x="35" y="768"/>
                                </a:lnTo>
                                <a:cubicBezTo>
                                  <a:pt x="34" y="767"/>
                                  <a:pt x="34" y="765"/>
                                  <a:pt x="33" y="764"/>
                                </a:cubicBezTo>
                                <a:lnTo>
                                  <a:pt x="10" y="703"/>
                                </a:lnTo>
                                <a:cubicBezTo>
                                  <a:pt x="9" y="701"/>
                                  <a:pt x="9" y="699"/>
                                  <a:pt x="9" y="698"/>
                                </a:cubicBezTo>
                                <a:lnTo>
                                  <a:pt x="1" y="636"/>
                                </a:lnTo>
                                <a:close/>
                                <a:moveTo>
                                  <a:pt x="56" y="691"/>
                                </a:moveTo>
                                <a:lnTo>
                                  <a:pt x="55" y="686"/>
                                </a:lnTo>
                                <a:lnTo>
                                  <a:pt x="78" y="747"/>
                                </a:lnTo>
                                <a:lnTo>
                                  <a:pt x="76" y="743"/>
                                </a:lnTo>
                                <a:lnTo>
                                  <a:pt x="113" y="801"/>
                                </a:lnTo>
                                <a:lnTo>
                                  <a:pt x="110" y="797"/>
                                </a:lnTo>
                                <a:lnTo>
                                  <a:pt x="159" y="851"/>
                                </a:lnTo>
                                <a:lnTo>
                                  <a:pt x="221" y="902"/>
                                </a:lnTo>
                                <a:lnTo>
                                  <a:pt x="294" y="951"/>
                                </a:lnTo>
                                <a:lnTo>
                                  <a:pt x="379" y="997"/>
                                </a:lnTo>
                                <a:lnTo>
                                  <a:pt x="476" y="1040"/>
                                </a:lnTo>
                                <a:lnTo>
                                  <a:pt x="581" y="1078"/>
                                </a:lnTo>
                                <a:lnTo>
                                  <a:pt x="697" y="1113"/>
                                </a:lnTo>
                                <a:lnTo>
                                  <a:pt x="820" y="1144"/>
                                </a:lnTo>
                                <a:lnTo>
                                  <a:pt x="951" y="1169"/>
                                </a:lnTo>
                                <a:lnTo>
                                  <a:pt x="1089" y="1190"/>
                                </a:lnTo>
                                <a:lnTo>
                                  <a:pt x="1233" y="1205"/>
                                </a:lnTo>
                                <a:lnTo>
                                  <a:pt x="1382" y="1213"/>
                                </a:lnTo>
                                <a:lnTo>
                                  <a:pt x="1536" y="1216"/>
                                </a:lnTo>
                                <a:lnTo>
                                  <a:pt x="1690" y="1214"/>
                                </a:lnTo>
                                <a:lnTo>
                                  <a:pt x="1839" y="1205"/>
                                </a:lnTo>
                                <a:lnTo>
                                  <a:pt x="1983" y="1190"/>
                                </a:lnTo>
                                <a:lnTo>
                                  <a:pt x="2121" y="1169"/>
                                </a:lnTo>
                                <a:lnTo>
                                  <a:pt x="2252" y="1144"/>
                                </a:lnTo>
                                <a:lnTo>
                                  <a:pt x="2376" y="1113"/>
                                </a:lnTo>
                                <a:lnTo>
                                  <a:pt x="2490" y="1079"/>
                                </a:lnTo>
                                <a:lnTo>
                                  <a:pt x="2597" y="1041"/>
                                </a:lnTo>
                                <a:lnTo>
                                  <a:pt x="2692" y="998"/>
                                </a:lnTo>
                                <a:lnTo>
                                  <a:pt x="2777" y="952"/>
                                </a:lnTo>
                                <a:lnTo>
                                  <a:pt x="2851" y="904"/>
                                </a:lnTo>
                                <a:lnTo>
                                  <a:pt x="2912" y="853"/>
                                </a:lnTo>
                                <a:lnTo>
                                  <a:pt x="2963" y="797"/>
                                </a:lnTo>
                                <a:lnTo>
                                  <a:pt x="2960" y="801"/>
                                </a:lnTo>
                                <a:lnTo>
                                  <a:pt x="2997" y="743"/>
                                </a:lnTo>
                                <a:lnTo>
                                  <a:pt x="2995" y="747"/>
                                </a:lnTo>
                                <a:lnTo>
                                  <a:pt x="3018" y="686"/>
                                </a:lnTo>
                                <a:lnTo>
                                  <a:pt x="3017" y="691"/>
                                </a:lnTo>
                                <a:lnTo>
                                  <a:pt x="3025" y="629"/>
                                </a:lnTo>
                                <a:lnTo>
                                  <a:pt x="3025" y="636"/>
                                </a:lnTo>
                                <a:lnTo>
                                  <a:pt x="3017" y="574"/>
                                </a:lnTo>
                                <a:lnTo>
                                  <a:pt x="3018" y="579"/>
                                </a:lnTo>
                                <a:lnTo>
                                  <a:pt x="2995" y="519"/>
                                </a:lnTo>
                                <a:lnTo>
                                  <a:pt x="2997" y="523"/>
                                </a:lnTo>
                                <a:lnTo>
                                  <a:pt x="2960" y="464"/>
                                </a:lnTo>
                                <a:lnTo>
                                  <a:pt x="2963" y="468"/>
                                </a:lnTo>
                                <a:lnTo>
                                  <a:pt x="2914" y="415"/>
                                </a:lnTo>
                                <a:lnTo>
                                  <a:pt x="2853" y="363"/>
                                </a:lnTo>
                                <a:lnTo>
                                  <a:pt x="2779" y="314"/>
                                </a:lnTo>
                                <a:lnTo>
                                  <a:pt x="2694" y="268"/>
                                </a:lnTo>
                                <a:lnTo>
                                  <a:pt x="2598" y="225"/>
                                </a:lnTo>
                                <a:lnTo>
                                  <a:pt x="2492" y="186"/>
                                </a:lnTo>
                                <a:lnTo>
                                  <a:pt x="2377" y="152"/>
                                </a:lnTo>
                                <a:lnTo>
                                  <a:pt x="2253" y="122"/>
                                </a:lnTo>
                                <a:lnTo>
                                  <a:pt x="2122" y="96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6"/>
                                </a:lnTo>
                                <a:lnTo>
                                  <a:pt x="821" y="122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6"/>
                                </a:lnTo>
                                <a:lnTo>
                                  <a:pt x="477" y="224"/>
                                </a:lnTo>
                                <a:lnTo>
                                  <a:pt x="381" y="268"/>
                                </a:lnTo>
                                <a:lnTo>
                                  <a:pt x="296" y="312"/>
                                </a:lnTo>
                                <a:lnTo>
                                  <a:pt x="223" y="362"/>
                                </a:lnTo>
                                <a:lnTo>
                                  <a:pt x="161" y="413"/>
                                </a:lnTo>
                                <a:lnTo>
                                  <a:pt x="110" y="468"/>
                                </a:lnTo>
                                <a:lnTo>
                                  <a:pt x="113" y="464"/>
                                </a:lnTo>
                                <a:lnTo>
                                  <a:pt x="76" y="523"/>
                                </a:lnTo>
                                <a:lnTo>
                                  <a:pt x="78" y="519"/>
                                </a:lnTo>
                                <a:lnTo>
                                  <a:pt x="55" y="579"/>
                                </a:lnTo>
                                <a:lnTo>
                                  <a:pt x="56" y="574"/>
                                </a:lnTo>
                                <a:lnTo>
                                  <a:pt x="48" y="636"/>
                                </a:lnTo>
                                <a:lnTo>
                                  <a:pt x="48" y="629"/>
                                </a:lnTo>
                                <a:lnTo>
                                  <a:pt x="56" y="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Oval 240"/>
                        <wps:cNvSpPr>
                          <a:spLocks noChangeArrowheads="1"/>
                        </wps:cNvSpPr>
                        <wps:spPr bwMode="auto">
                          <a:xfrm>
                            <a:off x="2976245" y="13335"/>
                            <a:ext cx="1666875" cy="661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241"/>
                        <wps:cNvSpPr>
                          <a:spLocks noEditPoints="1"/>
                        </wps:cNvSpPr>
                        <wps:spPr bwMode="auto">
                          <a:xfrm>
                            <a:off x="2962910" y="0"/>
                            <a:ext cx="1693545" cy="68834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0 h 1248"/>
                              <a:gd name="T2" fmla="*/ 35 w 3073"/>
                              <a:gd name="T3" fmla="*/ 490 h 1248"/>
                              <a:gd name="T4" fmla="*/ 126 w 3073"/>
                              <a:gd name="T5" fmla="*/ 375 h 1248"/>
                              <a:gd name="T6" fmla="*/ 358 w 3073"/>
                              <a:gd name="T7" fmla="*/ 222 h 1248"/>
                              <a:gd name="T8" fmla="*/ 685 w 3073"/>
                              <a:gd name="T9" fmla="*/ 104 h 1248"/>
                              <a:gd name="T10" fmla="*/ 1083 w 3073"/>
                              <a:gd name="T11" fmla="*/ 28 h 1248"/>
                              <a:gd name="T12" fmla="*/ 1536 w 3073"/>
                              <a:gd name="T13" fmla="*/ 0 h 1248"/>
                              <a:gd name="T14" fmla="*/ 1989 w 3073"/>
                              <a:gd name="T15" fmla="*/ 28 h 1248"/>
                              <a:gd name="T16" fmla="*/ 2388 w 3073"/>
                              <a:gd name="T17" fmla="*/ 104 h 1248"/>
                              <a:gd name="T18" fmla="*/ 2713 w 3073"/>
                              <a:gd name="T19" fmla="*/ 220 h 1248"/>
                              <a:gd name="T20" fmla="*/ 2945 w 3073"/>
                              <a:gd name="T21" fmla="*/ 373 h 1248"/>
                              <a:gd name="T22" fmla="*/ 3038 w 3073"/>
                              <a:gd name="T23" fmla="*/ 490 h 1248"/>
                              <a:gd name="T24" fmla="*/ 3064 w 3073"/>
                              <a:gd name="T25" fmla="*/ 560 h 1248"/>
                              <a:gd name="T26" fmla="*/ 3064 w 3073"/>
                              <a:gd name="T27" fmla="*/ 689 h 1248"/>
                              <a:gd name="T28" fmla="*/ 3038 w 3073"/>
                              <a:gd name="T29" fmla="*/ 758 h 1248"/>
                              <a:gd name="T30" fmla="*/ 2947 w 3073"/>
                              <a:gd name="T31" fmla="*/ 875 h 1248"/>
                              <a:gd name="T32" fmla="*/ 2715 w 3073"/>
                              <a:gd name="T33" fmla="*/ 1028 h 1248"/>
                              <a:gd name="T34" fmla="*/ 2389 w 3073"/>
                              <a:gd name="T35" fmla="*/ 1145 h 1248"/>
                              <a:gd name="T36" fmla="*/ 1990 w 3073"/>
                              <a:gd name="T37" fmla="*/ 1221 h 1248"/>
                              <a:gd name="T38" fmla="*/ 1537 w 3073"/>
                              <a:gd name="T39" fmla="*/ 1248 h 1248"/>
                              <a:gd name="T40" fmla="*/ 1084 w 3073"/>
                              <a:gd name="T41" fmla="*/ 1221 h 1248"/>
                              <a:gd name="T42" fmla="*/ 686 w 3073"/>
                              <a:gd name="T43" fmla="*/ 1146 h 1248"/>
                              <a:gd name="T44" fmla="*/ 360 w 3073"/>
                              <a:gd name="T45" fmla="*/ 1028 h 1248"/>
                              <a:gd name="T46" fmla="*/ 128 w 3073"/>
                              <a:gd name="T47" fmla="*/ 877 h 1248"/>
                              <a:gd name="T48" fmla="*/ 35 w 3073"/>
                              <a:gd name="T49" fmla="*/ 758 h 1248"/>
                              <a:gd name="T50" fmla="*/ 9 w 3073"/>
                              <a:gd name="T51" fmla="*/ 689 h 1248"/>
                              <a:gd name="T52" fmla="*/ 55 w 3073"/>
                              <a:gd name="T53" fmla="*/ 677 h 1248"/>
                              <a:gd name="T54" fmla="*/ 113 w 3073"/>
                              <a:gd name="T55" fmla="*/ 791 h 1248"/>
                              <a:gd name="T56" fmla="*/ 221 w 3073"/>
                              <a:gd name="T57" fmla="*/ 890 h 1248"/>
                              <a:gd name="T58" fmla="*/ 475 w 3073"/>
                              <a:gd name="T59" fmla="*/ 1027 h 1248"/>
                              <a:gd name="T60" fmla="*/ 820 w 3073"/>
                              <a:gd name="T61" fmla="*/ 1129 h 1248"/>
                              <a:gd name="T62" fmla="*/ 1233 w 3073"/>
                              <a:gd name="T63" fmla="*/ 1189 h 1248"/>
                              <a:gd name="T64" fmla="*/ 1690 w 3073"/>
                              <a:gd name="T65" fmla="*/ 1198 h 1248"/>
                              <a:gd name="T66" fmla="*/ 2121 w 3073"/>
                              <a:gd name="T67" fmla="*/ 1154 h 1248"/>
                              <a:gd name="T68" fmla="*/ 2491 w 3073"/>
                              <a:gd name="T69" fmla="*/ 1065 h 1248"/>
                              <a:gd name="T70" fmla="*/ 2777 w 3073"/>
                              <a:gd name="T71" fmla="*/ 940 h 1248"/>
                              <a:gd name="T72" fmla="*/ 2963 w 3073"/>
                              <a:gd name="T73" fmla="*/ 787 h 1248"/>
                              <a:gd name="T74" fmla="*/ 2995 w 3073"/>
                              <a:gd name="T75" fmla="*/ 737 h 1248"/>
                              <a:gd name="T76" fmla="*/ 3025 w 3073"/>
                              <a:gd name="T77" fmla="*/ 621 h 1248"/>
                              <a:gd name="T78" fmla="*/ 3018 w 3073"/>
                              <a:gd name="T79" fmla="*/ 572 h 1248"/>
                              <a:gd name="T80" fmla="*/ 2960 w 3073"/>
                              <a:gd name="T81" fmla="*/ 460 h 1248"/>
                              <a:gd name="T82" fmla="*/ 2853 w 3073"/>
                              <a:gd name="T83" fmla="*/ 359 h 1248"/>
                              <a:gd name="T84" fmla="*/ 2598 w 3073"/>
                              <a:gd name="T85" fmla="*/ 223 h 1248"/>
                              <a:gd name="T86" fmla="*/ 2253 w 3073"/>
                              <a:gd name="T87" fmla="*/ 120 h 1248"/>
                              <a:gd name="T88" fmla="*/ 1840 w 3073"/>
                              <a:gd name="T89" fmla="*/ 60 h 1248"/>
                              <a:gd name="T90" fmla="*/ 1383 w 3073"/>
                              <a:gd name="T91" fmla="*/ 51 h 1248"/>
                              <a:gd name="T92" fmla="*/ 952 w 3073"/>
                              <a:gd name="T93" fmla="*/ 95 h 1248"/>
                              <a:gd name="T94" fmla="*/ 583 w 3073"/>
                              <a:gd name="T95" fmla="*/ 184 h 1248"/>
                              <a:gd name="T96" fmla="*/ 296 w 3073"/>
                              <a:gd name="T97" fmla="*/ 310 h 1248"/>
                              <a:gd name="T98" fmla="*/ 110 w 3073"/>
                              <a:gd name="T99" fmla="*/ 463 h 1248"/>
                              <a:gd name="T100" fmla="*/ 78 w 3073"/>
                              <a:gd name="T101" fmla="*/ 512 h 1248"/>
                              <a:gd name="T102" fmla="*/ 48 w 3073"/>
                              <a:gd name="T103" fmla="*/ 628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48">
                                <a:moveTo>
                                  <a:pt x="1" y="628"/>
                                </a:moveTo>
                                <a:cubicBezTo>
                                  <a:pt x="0" y="626"/>
                                  <a:pt x="0" y="623"/>
                                  <a:pt x="1" y="621"/>
                                </a:cubicBezTo>
                                <a:lnTo>
                                  <a:pt x="9" y="560"/>
                                </a:lnTo>
                                <a:cubicBezTo>
                                  <a:pt x="9" y="558"/>
                                  <a:pt x="9" y="557"/>
                                  <a:pt x="10" y="555"/>
                                </a:cubicBezTo>
                                <a:lnTo>
                                  <a:pt x="33" y="495"/>
                                </a:lnTo>
                                <a:cubicBezTo>
                                  <a:pt x="34" y="493"/>
                                  <a:pt x="34" y="492"/>
                                  <a:pt x="35" y="490"/>
                                </a:cubicBezTo>
                                <a:lnTo>
                                  <a:pt x="72" y="433"/>
                                </a:lnTo>
                                <a:cubicBezTo>
                                  <a:pt x="73" y="432"/>
                                  <a:pt x="74" y="431"/>
                                  <a:pt x="75" y="430"/>
                                </a:cubicBezTo>
                                <a:lnTo>
                                  <a:pt x="126" y="375"/>
                                </a:lnTo>
                                <a:lnTo>
                                  <a:pt x="192" y="320"/>
                                </a:lnTo>
                                <a:lnTo>
                                  <a:pt x="269" y="269"/>
                                </a:lnTo>
                                <a:lnTo>
                                  <a:pt x="358" y="222"/>
                                </a:lnTo>
                                <a:lnTo>
                                  <a:pt x="458" y="178"/>
                                </a:lnTo>
                                <a:lnTo>
                                  <a:pt x="566" y="139"/>
                                </a:lnTo>
                                <a:lnTo>
                                  <a:pt x="685" y="104"/>
                                </a:lnTo>
                                <a:lnTo>
                                  <a:pt x="810" y="73"/>
                                </a:lnTo>
                                <a:lnTo>
                                  <a:pt x="943" y="48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8"/>
                                </a:lnTo>
                                <a:lnTo>
                                  <a:pt x="2262" y="73"/>
                                </a:lnTo>
                                <a:lnTo>
                                  <a:pt x="2388" y="104"/>
                                </a:lnTo>
                                <a:lnTo>
                                  <a:pt x="2505" y="138"/>
                                </a:lnTo>
                                <a:lnTo>
                                  <a:pt x="2615" y="178"/>
                                </a:lnTo>
                                <a:lnTo>
                                  <a:pt x="2713" y="220"/>
                                </a:lnTo>
                                <a:lnTo>
                                  <a:pt x="2802" y="268"/>
                                </a:lnTo>
                                <a:lnTo>
                                  <a:pt x="2879" y="318"/>
                                </a:lnTo>
                                <a:lnTo>
                                  <a:pt x="2945" y="373"/>
                                </a:lnTo>
                                <a:lnTo>
                                  <a:pt x="2998" y="430"/>
                                </a:lnTo>
                                <a:cubicBezTo>
                                  <a:pt x="2999" y="431"/>
                                  <a:pt x="3000" y="432"/>
                                  <a:pt x="3001" y="433"/>
                                </a:cubicBezTo>
                                <a:lnTo>
                                  <a:pt x="3038" y="490"/>
                                </a:lnTo>
                                <a:cubicBezTo>
                                  <a:pt x="3039" y="492"/>
                                  <a:pt x="3039" y="493"/>
                                  <a:pt x="3040" y="495"/>
                                </a:cubicBezTo>
                                <a:lnTo>
                                  <a:pt x="3063" y="555"/>
                                </a:lnTo>
                                <a:cubicBezTo>
                                  <a:pt x="3064" y="557"/>
                                  <a:pt x="3064" y="558"/>
                                  <a:pt x="3064" y="560"/>
                                </a:cubicBezTo>
                                <a:lnTo>
                                  <a:pt x="3072" y="621"/>
                                </a:lnTo>
                                <a:cubicBezTo>
                                  <a:pt x="3073" y="623"/>
                                  <a:pt x="3073" y="626"/>
                                  <a:pt x="3072" y="628"/>
                                </a:cubicBezTo>
                                <a:lnTo>
                                  <a:pt x="3064" y="689"/>
                                </a:lnTo>
                                <a:cubicBezTo>
                                  <a:pt x="3064" y="690"/>
                                  <a:pt x="3064" y="692"/>
                                  <a:pt x="3063" y="694"/>
                                </a:cubicBezTo>
                                <a:lnTo>
                                  <a:pt x="3040" y="754"/>
                                </a:lnTo>
                                <a:cubicBezTo>
                                  <a:pt x="3039" y="756"/>
                                  <a:pt x="3039" y="757"/>
                                  <a:pt x="3038" y="758"/>
                                </a:cubicBezTo>
                                <a:lnTo>
                                  <a:pt x="3001" y="816"/>
                                </a:lnTo>
                                <a:cubicBezTo>
                                  <a:pt x="3000" y="818"/>
                                  <a:pt x="2999" y="819"/>
                                  <a:pt x="2998" y="820"/>
                                </a:cubicBezTo>
                                <a:lnTo>
                                  <a:pt x="2947" y="875"/>
                                </a:lnTo>
                                <a:lnTo>
                                  <a:pt x="2882" y="929"/>
                                </a:lnTo>
                                <a:lnTo>
                                  <a:pt x="2804" y="981"/>
                                </a:lnTo>
                                <a:lnTo>
                                  <a:pt x="2715" y="1028"/>
                                </a:lnTo>
                                <a:lnTo>
                                  <a:pt x="2616" y="1071"/>
                                </a:lnTo>
                                <a:lnTo>
                                  <a:pt x="2506" y="1110"/>
                                </a:lnTo>
                                <a:lnTo>
                                  <a:pt x="2389" y="1145"/>
                                </a:lnTo>
                                <a:lnTo>
                                  <a:pt x="2263" y="1176"/>
                                </a:lnTo>
                                <a:lnTo>
                                  <a:pt x="2130" y="1201"/>
                                </a:lnTo>
                                <a:lnTo>
                                  <a:pt x="1990" y="1221"/>
                                </a:lnTo>
                                <a:lnTo>
                                  <a:pt x="1844" y="1236"/>
                                </a:lnTo>
                                <a:lnTo>
                                  <a:pt x="1693" y="1245"/>
                                </a:lnTo>
                                <a:lnTo>
                                  <a:pt x="1537" y="1248"/>
                                </a:lnTo>
                                <a:lnTo>
                                  <a:pt x="1381" y="1245"/>
                                </a:lnTo>
                                <a:lnTo>
                                  <a:pt x="1230" y="1236"/>
                                </a:lnTo>
                                <a:lnTo>
                                  <a:pt x="1084" y="1221"/>
                                </a:lnTo>
                                <a:lnTo>
                                  <a:pt x="944" y="1201"/>
                                </a:lnTo>
                                <a:lnTo>
                                  <a:pt x="811" y="1176"/>
                                </a:lnTo>
                                <a:lnTo>
                                  <a:pt x="686" y="1146"/>
                                </a:lnTo>
                                <a:lnTo>
                                  <a:pt x="568" y="1110"/>
                                </a:lnTo>
                                <a:lnTo>
                                  <a:pt x="459" y="1072"/>
                                </a:lnTo>
                                <a:lnTo>
                                  <a:pt x="360" y="1028"/>
                                </a:lnTo>
                                <a:lnTo>
                                  <a:pt x="271" y="982"/>
                                </a:lnTo>
                                <a:lnTo>
                                  <a:pt x="194" y="930"/>
                                </a:lnTo>
                                <a:lnTo>
                                  <a:pt x="128" y="877"/>
                                </a:lnTo>
                                <a:lnTo>
                                  <a:pt x="75" y="820"/>
                                </a:lnTo>
                                <a:cubicBezTo>
                                  <a:pt x="74" y="819"/>
                                  <a:pt x="73" y="818"/>
                                  <a:pt x="72" y="816"/>
                                </a:cubicBezTo>
                                <a:lnTo>
                                  <a:pt x="35" y="758"/>
                                </a:lnTo>
                                <a:cubicBezTo>
                                  <a:pt x="34" y="757"/>
                                  <a:pt x="34" y="756"/>
                                  <a:pt x="33" y="754"/>
                                </a:cubicBezTo>
                                <a:lnTo>
                                  <a:pt x="10" y="694"/>
                                </a:lnTo>
                                <a:cubicBezTo>
                                  <a:pt x="9" y="692"/>
                                  <a:pt x="9" y="690"/>
                                  <a:pt x="9" y="689"/>
                                </a:cubicBezTo>
                                <a:lnTo>
                                  <a:pt x="1" y="628"/>
                                </a:lnTo>
                                <a:close/>
                                <a:moveTo>
                                  <a:pt x="56" y="682"/>
                                </a:moveTo>
                                <a:lnTo>
                                  <a:pt x="55" y="677"/>
                                </a:lnTo>
                                <a:lnTo>
                                  <a:pt x="78" y="737"/>
                                </a:lnTo>
                                <a:lnTo>
                                  <a:pt x="76" y="733"/>
                                </a:lnTo>
                                <a:lnTo>
                                  <a:pt x="113" y="791"/>
                                </a:lnTo>
                                <a:lnTo>
                                  <a:pt x="110" y="787"/>
                                </a:lnTo>
                                <a:lnTo>
                                  <a:pt x="159" y="840"/>
                                </a:lnTo>
                                <a:lnTo>
                                  <a:pt x="221" y="890"/>
                                </a:lnTo>
                                <a:lnTo>
                                  <a:pt x="294" y="939"/>
                                </a:lnTo>
                                <a:lnTo>
                                  <a:pt x="379" y="984"/>
                                </a:lnTo>
                                <a:lnTo>
                                  <a:pt x="475" y="1027"/>
                                </a:lnTo>
                                <a:lnTo>
                                  <a:pt x="581" y="1064"/>
                                </a:lnTo>
                                <a:lnTo>
                                  <a:pt x="697" y="1099"/>
                                </a:lnTo>
                                <a:lnTo>
                                  <a:pt x="820" y="1129"/>
                                </a:lnTo>
                                <a:lnTo>
                                  <a:pt x="951" y="1154"/>
                                </a:lnTo>
                                <a:lnTo>
                                  <a:pt x="1089" y="1174"/>
                                </a:lnTo>
                                <a:lnTo>
                                  <a:pt x="1233" y="1189"/>
                                </a:lnTo>
                                <a:lnTo>
                                  <a:pt x="1382" y="1197"/>
                                </a:lnTo>
                                <a:lnTo>
                                  <a:pt x="1536" y="1200"/>
                                </a:lnTo>
                                <a:lnTo>
                                  <a:pt x="1690" y="1198"/>
                                </a:lnTo>
                                <a:lnTo>
                                  <a:pt x="1839" y="1189"/>
                                </a:lnTo>
                                <a:lnTo>
                                  <a:pt x="1983" y="1174"/>
                                </a:lnTo>
                                <a:lnTo>
                                  <a:pt x="2121" y="1154"/>
                                </a:lnTo>
                                <a:lnTo>
                                  <a:pt x="2252" y="1129"/>
                                </a:lnTo>
                                <a:lnTo>
                                  <a:pt x="2376" y="1099"/>
                                </a:lnTo>
                                <a:lnTo>
                                  <a:pt x="2491" y="1065"/>
                                </a:lnTo>
                                <a:lnTo>
                                  <a:pt x="2597" y="1028"/>
                                </a:lnTo>
                                <a:lnTo>
                                  <a:pt x="2692" y="985"/>
                                </a:lnTo>
                                <a:lnTo>
                                  <a:pt x="2777" y="940"/>
                                </a:lnTo>
                                <a:lnTo>
                                  <a:pt x="2851" y="892"/>
                                </a:lnTo>
                                <a:lnTo>
                                  <a:pt x="2912" y="842"/>
                                </a:lnTo>
                                <a:lnTo>
                                  <a:pt x="2963" y="787"/>
                                </a:lnTo>
                                <a:lnTo>
                                  <a:pt x="2960" y="791"/>
                                </a:lnTo>
                                <a:lnTo>
                                  <a:pt x="2997" y="733"/>
                                </a:lnTo>
                                <a:lnTo>
                                  <a:pt x="2995" y="737"/>
                                </a:lnTo>
                                <a:lnTo>
                                  <a:pt x="3018" y="677"/>
                                </a:lnTo>
                                <a:lnTo>
                                  <a:pt x="3017" y="682"/>
                                </a:lnTo>
                                <a:lnTo>
                                  <a:pt x="3025" y="621"/>
                                </a:lnTo>
                                <a:lnTo>
                                  <a:pt x="3025" y="628"/>
                                </a:lnTo>
                                <a:lnTo>
                                  <a:pt x="3017" y="567"/>
                                </a:lnTo>
                                <a:lnTo>
                                  <a:pt x="3018" y="572"/>
                                </a:lnTo>
                                <a:lnTo>
                                  <a:pt x="2995" y="512"/>
                                </a:lnTo>
                                <a:lnTo>
                                  <a:pt x="2997" y="517"/>
                                </a:lnTo>
                                <a:lnTo>
                                  <a:pt x="2960" y="460"/>
                                </a:lnTo>
                                <a:lnTo>
                                  <a:pt x="2963" y="463"/>
                                </a:lnTo>
                                <a:lnTo>
                                  <a:pt x="2914" y="410"/>
                                </a:lnTo>
                                <a:lnTo>
                                  <a:pt x="2853" y="359"/>
                                </a:lnTo>
                                <a:lnTo>
                                  <a:pt x="2779" y="311"/>
                                </a:lnTo>
                                <a:lnTo>
                                  <a:pt x="2694" y="264"/>
                                </a:lnTo>
                                <a:lnTo>
                                  <a:pt x="2598" y="223"/>
                                </a:lnTo>
                                <a:lnTo>
                                  <a:pt x="2492" y="184"/>
                                </a:lnTo>
                                <a:lnTo>
                                  <a:pt x="2377" y="151"/>
                                </a:lnTo>
                                <a:lnTo>
                                  <a:pt x="2253" y="120"/>
                                </a:lnTo>
                                <a:lnTo>
                                  <a:pt x="2122" y="95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5"/>
                                </a:lnTo>
                                <a:lnTo>
                                  <a:pt x="821" y="120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4"/>
                                </a:lnTo>
                                <a:lnTo>
                                  <a:pt x="477" y="222"/>
                                </a:lnTo>
                                <a:lnTo>
                                  <a:pt x="381" y="265"/>
                                </a:lnTo>
                                <a:lnTo>
                                  <a:pt x="296" y="310"/>
                                </a:lnTo>
                                <a:lnTo>
                                  <a:pt x="223" y="357"/>
                                </a:lnTo>
                                <a:lnTo>
                                  <a:pt x="161" y="408"/>
                                </a:lnTo>
                                <a:lnTo>
                                  <a:pt x="110" y="463"/>
                                </a:lnTo>
                                <a:lnTo>
                                  <a:pt x="113" y="460"/>
                                </a:lnTo>
                                <a:lnTo>
                                  <a:pt x="76" y="517"/>
                                </a:lnTo>
                                <a:lnTo>
                                  <a:pt x="78" y="512"/>
                                </a:lnTo>
                                <a:lnTo>
                                  <a:pt x="55" y="572"/>
                                </a:lnTo>
                                <a:lnTo>
                                  <a:pt x="56" y="567"/>
                                </a:lnTo>
                                <a:lnTo>
                                  <a:pt x="48" y="628"/>
                                </a:lnTo>
                                <a:lnTo>
                                  <a:pt x="48" y="621"/>
                                </a:lnTo>
                                <a:lnTo>
                                  <a:pt x="56" y="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3477606" y="278096"/>
                            <a:ext cx="770544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53546D29" wp14:textId="77777777">
                              <w:r>
                                <w:rPr>
                                  <w:rFonts w:cs="Arial"/>
                                  <w:color w:val="000000"/>
                                  <w:lang w:val="en-US"/>
                                </w:rPr>
                                <w:t>Utilisateur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524" name="Oval 243"/>
                        <wps:cNvSpPr>
                          <a:spLocks noChangeArrowheads="1"/>
                        </wps:cNvSpPr>
                        <wps:spPr bwMode="auto">
                          <a:xfrm>
                            <a:off x="507365" y="13335"/>
                            <a:ext cx="1666240" cy="6616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244"/>
                        <wps:cNvSpPr>
                          <a:spLocks noEditPoints="1"/>
                        </wps:cNvSpPr>
                        <wps:spPr bwMode="auto">
                          <a:xfrm>
                            <a:off x="494030" y="0"/>
                            <a:ext cx="1693545" cy="68834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0 h 1248"/>
                              <a:gd name="T2" fmla="*/ 35 w 3073"/>
                              <a:gd name="T3" fmla="*/ 490 h 1248"/>
                              <a:gd name="T4" fmla="*/ 126 w 3073"/>
                              <a:gd name="T5" fmla="*/ 375 h 1248"/>
                              <a:gd name="T6" fmla="*/ 358 w 3073"/>
                              <a:gd name="T7" fmla="*/ 222 h 1248"/>
                              <a:gd name="T8" fmla="*/ 685 w 3073"/>
                              <a:gd name="T9" fmla="*/ 104 h 1248"/>
                              <a:gd name="T10" fmla="*/ 1083 w 3073"/>
                              <a:gd name="T11" fmla="*/ 28 h 1248"/>
                              <a:gd name="T12" fmla="*/ 1536 w 3073"/>
                              <a:gd name="T13" fmla="*/ 0 h 1248"/>
                              <a:gd name="T14" fmla="*/ 1989 w 3073"/>
                              <a:gd name="T15" fmla="*/ 28 h 1248"/>
                              <a:gd name="T16" fmla="*/ 2388 w 3073"/>
                              <a:gd name="T17" fmla="*/ 104 h 1248"/>
                              <a:gd name="T18" fmla="*/ 2713 w 3073"/>
                              <a:gd name="T19" fmla="*/ 220 h 1248"/>
                              <a:gd name="T20" fmla="*/ 2945 w 3073"/>
                              <a:gd name="T21" fmla="*/ 373 h 1248"/>
                              <a:gd name="T22" fmla="*/ 3038 w 3073"/>
                              <a:gd name="T23" fmla="*/ 490 h 1248"/>
                              <a:gd name="T24" fmla="*/ 3064 w 3073"/>
                              <a:gd name="T25" fmla="*/ 560 h 1248"/>
                              <a:gd name="T26" fmla="*/ 3064 w 3073"/>
                              <a:gd name="T27" fmla="*/ 689 h 1248"/>
                              <a:gd name="T28" fmla="*/ 3038 w 3073"/>
                              <a:gd name="T29" fmla="*/ 758 h 1248"/>
                              <a:gd name="T30" fmla="*/ 2947 w 3073"/>
                              <a:gd name="T31" fmla="*/ 875 h 1248"/>
                              <a:gd name="T32" fmla="*/ 2715 w 3073"/>
                              <a:gd name="T33" fmla="*/ 1028 h 1248"/>
                              <a:gd name="T34" fmla="*/ 2389 w 3073"/>
                              <a:gd name="T35" fmla="*/ 1145 h 1248"/>
                              <a:gd name="T36" fmla="*/ 1990 w 3073"/>
                              <a:gd name="T37" fmla="*/ 1221 h 1248"/>
                              <a:gd name="T38" fmla="*/ 1537 w 3073"/>
                              <a:gd name="T39" fmla="*/ 1248 h 1248"/>
                              <a:gd name="T40" fmla="*/ 1084 w 3073"/>
                              <a:gd name="T41" fmla="*/ 1221 h 1248"/>
                              <a:gd name="T42" fmla="*/ 686 w 3073"/>
                              <a:gd name="T43" fmla="*/ 1146 h 1248"/>
                              <a:gd name="T44" fmla="*/ 360 w 3073"/>
                              <a:gd name="T45" fmla="*/ 1028 h 1248"/>
                              <a:gd name="T46" fmla="*/ 128 w 3073"/>
                              <a:gd name="T47" fmla="*/ 877 h 1248"/>
                              <a:gd name="T48" fmla="*/ 35 w 3073"/>
                              <a:gd name="T49" fmla="*/ 758 h 1248"/>
                              <a:gd name="T50" fmla="*/ 9 w 3073"/>
                              <a:gd name="T51" fmla="*/ 689 h 1248"/>
                              <a:gd name="T52" fmla="*/ 55 w 3073"/>
                              <a:gd name="T53" fmla="*/ 677 h 1248"/>
                              <a:gd name="T54" fmla="*/ 113 w 3073"/>
                              <a:gd name="T55" fmla="*/ 791 h 1248"/>
                              <a:gd name="T56" fmla="*/ 221 w 3073"/>
                              <a:gd name="T57" fmla="*/ 890 h 1248"/>
                              <a:gd name="T58" fmla="*/ 476 w 3073"/>
                              <a:gd name="T59" fmla="*/ 1027 h 1248"/>
                              <a:gd name="T60" fmla="*/ 820 w 3073"/>
                              <a:gd name="T61" fmla="*/ 1129 h 1248"/>
                              <a:gd name="T62" fmla="*/ 1233 w 3073"/>
                              <a:gd name="T63" fmla="*/ 1189 h 1248"/>
                              <a:gd name="T64" fmla="*/ 1690 w 3073"/>
                              <a:gd name="T65" fmla="*/ 1198 h 1248"/>
                              <a:gd name="T66" fmla="*/ 2121 w 3073"/>
                              <a:gd name="T67" fmla="*/ 1154 h 1248"/>
                              <a:gd name="T68" fmla="*/ 2491 w 3073"/>
                              <a:gd name="T69" fmla="*/ 1065 h 1248"/>
                              <a:gd name="T70" fmla="*/ 2777 w 3073"/>
                              <a:gd name="T71" fmla="*/ 940 h 1248"/>
                              <a:gd name="T72" fmla="*/ 2963 w 3073"/>
                              <a:gd name="T73" fmla="*/ 787 h 1248"/>
                              <a:gd name="T74" fmla="*/ 2995 w 3073"/>
                              <a:gd name="T75" fmla="*/ 737 h 1248"/>
                              <a:gd name="T76" fmla="*/ 3025 w 3073"/>
                              <a:gd name="T77" fmla="*/ 621 h 1248"/>
                              <a:gd name="T78" fmla="*/ 3018 w 3073"/>
                              <a:gd name="T79" fmla="*/ 572 h 1248"/>
                              <a:gd name="T80" fmla="*/ 2960 w 3073"/>
                              <a:gd name="T81" fmla="*/ 460 h 1248"/>
                              <a:gd name="T82" fmla="*/ 2853 w 3073"/>
                              <a:gd name="T83" fmla="*/ 359 h 1248"/>
                              <a:gd name="T84" fmla="*/ 2598 w 3073"/>
                              <a:gd name="T85" fmla="*/ 223 h 1248"/>
                              <a:gd name="T86" fmla="*/ 2253 w 3073"/>
                              <a:gd name="T87" fmla="*/ 120 h 1248"/>
                              <a:gd name="T88" fmla="*/ 1840 w 3073"/>
                              <a:gd name="T89" fmla="*/ 60 h 1248"/>
                              <a:gd name="T90" fmla="*/ 1383 w 3073"/>
                              <a:gd name="T91" fmla="*/ 51 h 1248"/>
                              <a:gd name="T92" fmla="*/ 952 w 3073"/>
                              <a:gd name="T93" fmla="*/ 95 h 1248"/>
                              <a:gd name="T94" fmla="*/ 583 w 3073"/>
                              <a:gd name="T95" fmla="*/ 184 h 1248"/>
                              <a:gd name="T96" fmla="*/ 296 w 3073"/>
                              <a:gd name="T97" fmla="*/ 310 h 1248"/>
                              <a:gd name="T98" fmla="*/ 110 w 3073"/>
                              <a:gd name="T99" fmla="*/ 463 h 1248"/>
                              <a:gd name="T100" fmla="*/ 78 w 3073"/>
                              <a:gd name="T101" fmla="*/ 512 h 1248"/>
                              <a:gd name="T102" fmla="*/ 48 w 3073"/>
                              <a:gd name="T103" fmla="*/ 628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48">
                                <a:moveTo>
                                  <a:pt x="1" y="628"/>
                                </a:moveTo>
                                <a:cubicBezTo>
                                  <a:pt x="0" y="626"/>
                                  <a:pt x="0" y="623"/>
                                  <a:pt x="1" y="621"/>
                                </a:cubicBezTo>
                                <a:lnTo>
                                  <a:pt x="9" y="560"/>
                                </a:lnTo>
                                <a:cubicBezTo>
                                  <a:pt x="9" y="558"/>
                                  <a:pt x="9" y="557"/>
                                  <a:pt x="10" y="555"/>
                                </a:cubicBezTo>
                                <a:lnTo>
                                  <a:pt x="33" y="495"/>
                                </a:lnTo>
                                <a:cubicBezTo>
                                  <a:pt x="34" y="493"/>
                                  <a:pt x="34" y="492"/>
                                  <a:pt x="35" y="490"/>
                                </a:cubicBezTo>
                                <a:lnTo>
                                  <a:pt x="72" y="433"/>
                                </a:lnTo>
                                <a:cubicBezTo>
                                  <a:pt x="73" y="432"/>
                                  <a:pt x="74" y="431"/>
                                  <a:pt x="75" y="430"/>
                                </a:cubicBezTo>
                                <a:lnTo>
                                  <a:pt x="126" y="375"/>
                                </a:lnTo>
                                <a:lnTo>
                                  <a:pt x="192" y="320"/>
                                </a:lnTo>
                                <a:lnTo>
                                  <a:pt x="269" y="269"/>
                                </a:lnTo>
                                <a:lnTo>
                                  <a:pt x="358" y="222"/>
                                </a:lnTo>
                                <a:lnTo>
                                  <a:pt x="458" y="178"/>
                                </a:lnTo>
                                <a:lnTo>
                                  <a:pt x="566" y="139"/>
                                </a:lnTo>
                                <a:lnTo>
                                  <a:pt x="685" y="104"/>
                                </a:lnTo>
                                <a:lnTo>
                                  <a:pt x="810" y="73"/>
                                </a:lnTo>
                                <a:lnTo>
                                  <a:pt x="943" y="48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8"/>
                                </a:lnTo>
                                <a:lnTo>
                                  <a:pt x="2262" y="73"/>
                                </a:lnTo>
                                <a:lnTo>
                                  <a:pt x="2388" y="104"/>
                                </a:lnTo>
                                <a:lnTo>
                                  <a:pt x="2505" y="138"/>
                                </a:lnTo>
                                <a:lnTo>
                                  <a:pt x="2615" y="178"/>
                                </a:lnTo>
                                <a:lnTo>
                                  <a:pt x="2713" y="220"/>
                                </a:lnTo>
                                <a:lnTo>
                                  <a:pt x="2802" y="268"/>
                                </a:lnTo>
                                <a:lnTo>
                                  <a:pt x="2879" y="318"/>
                                </a:lnTo>
                                <a:lnTo>
                                  <a:pt x="2945" y="373"/>
                                </a:lnTo>
                                <a:lnTo>
                                  <a:pt x="2998" y="430"/>
                                </a:lnTo>
                                <a:cubicBezTo>
                                  <a:pt x="2999" y="431"/>
                                  <a:pt x="3000" y="432"/>
                                  <a:pt x="3001" y="433"/>
                                </a:cubicBezTo>
                                <a:lnTo>
                                  <a:pt x="3038" y="490"/>
                                </a:lnTo>
                                <a:cubicBezTo>
                                  <a:pt x="3039" y="492"/>
                                  <a:pt x="3039" y="493"/>
                                  <a:pt x="3040" y="495"/>
                                </a:cubicBezTo>
                                <a:lnTo>
                                  <a:pt x="3063" y="555"/>
                                </a:lnTo>
                                <a:cubicBezTo>
                                  <a:pt x="3064" y="557"/>
                                  <a:pt x="3064" y="558"/>
                                  <a:pt x="3064" y="560"/>
                                </a:cubicBezTo>
                                <a:lnTo>
                                  <a:pt x="3072" y="621"/>
                                </a:lnTo>
                                <a:cubicBezTo>
                                  <a:pt x="3073" y="623"/>
                                  <a:pt x="3073" y="626"/>
                                  <a:pt x="3072" y="628"/>
                                </a:cubicBezTo>
                                <a:lnTo>
                                  <a:pt x="3064" y="689"/>
                                </a:lnTo>
                                <a:cubicBezTo>
                                  <a:pt x="3064" y="690"/>
                                  <a:pt x="3064" y="692"/>
                                  <a:pt x="3063" y="694"/>
                                </a:cubicBezTo>
                                <a:lnTo>
                                  <a:pt x="3040" y="754"/>
                                </a:lnTo>
                                <a:cubicBezTo>
                                  <a:pt x="3039" y="756"/>
                                  <a:pt x="3039" y="757"/>
                                  <a:pt x="3038" y="758"/>
                                </a:cubicBezTo>
                                <a:lnTo>
                                  <a:pt x="3001" y="816"/>
                                </a:lnTo>
                                <a:cubicBezTo>
                                  <a:pt x="3000" y="818"/>
                                  <a:pt x="2999" y="819"/>
                                  <a:pt x="2998" y="820"/>
                                </a:cubicBezTo>
                                <a:lnTo>
                                  <a:pt x="2947" y="875"/>
                                </a:lnTo>
                                <a:lnTo>
                                  <a:pt x="2882" y="929"/>
                                </a:lnTo>
                                <a:lnTo>
                                  <a:pt x="2804" y="981"/>
                                </a:lnTo>
                                <a:lnTo>
                                  <a:pt x="2715" y="1028"/>
                                </a:lnTo>
                                <a:lnTo>
                                  <a:pt x="2616" y="1071"/>
                                </a:lnTo>
                                <a:lnTo>
                                  <a:pt x="2506" y="1110"/>
                                </a:lnTo>
                                <a:lnTo>
                                  <a:pt x="2389" y="1145"/>
                                </a:lnTo>
                                <a:lnTo>
                                  <a:pt x="2263" y="1176"/>
                                </a:lnTo>
                                <a:lnTo>
                                  <a:pt x="2130" y="1201"/>
                                </a:lnTo>
                                <a:lnTo>
                                  <a:pt x="1990" y="1221"/>
                                </a:lnTo>
                                <a:lnTo>
                                  <a:pt x="1844" y="1236"/>
                                </a:lnTo>
                                <a:lnTo>
                                  <a:pt x="1693" y="1245"/>
                                </a:lnTo>
                                <a:lnTo>
                                  <a:pt x="1537" y="1248"/>
                                </a:lnTo>
                                <a:lnTo>
                                  <a:pt x="1381" y="1245"/>
                                </a:lnTo>
                                <a:lnTo>
                                  <a:pt x="1230" y="1236"/>
                                </a:lnTo>
                                <a:lnTo>
                                  <a:pt x="1084" y="1221"/>
                                </a:lnTo>
                                <a:lnTo>
                                  <a:pt x="944" y="1201"/>
                                </a:lnTo>
                                <a:lnTo>
                                  <a:pt x="811" y="1176"/>
                                </a:lnTo>
                                <a:lnTo>
                                  <a:pt x="686" y="1146"/>
                                </a:lnTo>
                                <a:lnTo>
                                  <a:pt x="568" y="1110"/>
                                </a:lnTo>
                                <a:lnTo>
                                  <a:pt x="459" y="1072"/>
                                </a:lnTo>
                                <a:lnTo>
                                  <a:pt x="360" y="1028"/>
                                </a:lnTo>
                                <a:lnTo>
                                  <a:pt x="271" y="982"/>
                                </a:lnTo>
                                <a:lnTo>
                                  <a:pt x="194" y="930"/>
                                </a:lnTo>
                                <a:lnTo>
                                  <a:pt x="128" y="877"/>
                                </a:lnTo>
                                <a:lnTo>
                                  <a:pt x="75" y="820"/>
                                </a:lnTo>
                                <a:cubicBezTo>
                                  <a:pt x="74" y="819"/>
                                  <a:pt x="73" y="818"/>
                                  <a:pt x="72" y="816"/>
                                </a:cubicBezTo>
                                <a:lnTo>
                                  <a:pt x="35" y="758"/>
                                </a:lnTo>
                                <a:cubicBezTo>
                                  <a:pt x="34" y="757"/>
                                  <a:pt x="34" y="756"/>
                                  <a:pt x="33" y="754"/>
                                </a:cubicBezTo>
                                <a:lnTo>
                                  <a:pt x="10" y="694"/>
                                </a:lnTo>
                                <a:cubicBezTo>
                                  <a:pt x="9" y="692"/>
                                  <a:pt x="9" y="690"/>
                                  <a:pt x="9" y="689"/>
                                </a:cubicBezTo>
                                <a:lnTo>
                                  <a:pt x="1" y="628"/>
                                </a:lnTo>
                                <a:close/>
                                <a:moveTo>
                                  <a:pt x="56" y="682"/>
                                </a:moveTo>
                                <a:lnTo>
                                  <a:pt x="55" y="677"/>
                                </a:lnTo>
                                <a:lnTo>
                                  <a:pt x="78" y="737"/>
                                </a:lnTo>
                                <a:lnTo>
                                  <a:pt x="76" y="733"/>
                                </a:lnTo>
                                <a:lnTo>
                                  <a:pt x="113" y="791"/>
                                </a:lnTo>
                                <a:lnTo>
                                  <a:pt x="110" y="787"/>
                                </a:lnTo>
                                <a:lnTo>
                                  <a:pt x="159" y="840"/>
                                </a:lnTo>
                                <a:lnTo>
                                  <a:pt x="221" y="890"/>
                                </a:lnTo>
                                <a:lnTo>
                                  <a:pt x="294" y="939"/>
                                </a:lnTo>
                                <a:lnTo>
                                  <a:pt x="379" y="984"/>
                                </a:lnTo>
                                <a:lnTo>
                                  <a:pt x="476" y="1027"/>
                                </a:lnTo>
                                <a:lnTo>
                                  <a:pt x="581" y="1064"/>
                                </a:lnTo>
                                <a:lnTo>
                                  <a:pt x="697" y="1099"/>
                                </a:lnTo>
                                <a:lnTo>
                                  <a:pt x="820" y="1129"/>
                                </a:lnTo>
                                <a:lnTo>
                                  <a:pt x="951" y="1154"/>
                                </a:lnTo>
                                <a:lnTo>
                                  <a:pt x="1089" y="1174"/>
                                </a:lnTo>
                                <a:lnTo>
                                  <a:pt x="1233" y="1189"/>
                                </a:lnTo>
                                <a:lnTo>
                                  <a:pt x="1382" y="1197"/>
                                </a:lnTo>
                                <a:lnTo>
                                  <a:pt x="1536" y="1200"/>
                                </a:lnTo>
                                <a:lnTo>
                                  <a:pt x="1690" y="1198"/>
                                </a:lnTo>
                                <a:lnTo>
                                  <a:pt x="1839" y="1189"/>
                                </a:lnTo>
                                <a:lnTo>
                                  <a:pt x="1983" y="1174"/>
                                </a:lnTo>
                                <a:lnTo>
                                  <a:pt x="2121" y="1154"/>
                                </a:lnTo>
                                <a:lnTo>
                                  <a:pt x="2252" y="1129"/>
                                </a:lnTo>
                                <a:lnTo>
                                  <a:pt x="2376" y="1099"/>
                                </a:lnTo>
                                <a:lnTo>
                                  <a:pt x="2491" y="1065"/>
                                </a:lnTo>
                                <a:lnTo>
                                  <a:pt x="2597" y="1028"/>
                                </a:lnTo>
                                <a:lnTo>
                                  <a:pt x="2692" y="985"/>
                                </a:lnTo>
                                <a:lnTo>
                                  <a:pt x="2777" y="940"/>
                                </a:lnTo>
                                <a:lnTo>
                                  <a:pt x="2851" y="892"/>
                                </a:lnTo>
                                <a:lnTo>
                                  <a:pt x="2912" y="842"/>
                                </a:lnTo>
                                <a:lnTo>
                                  <a:pt x="2963" y="787"/>
                                </a:lnTo>
                                <a:lnTo>
                                  <a:pt x="2960" y="791"/>
                                </a:lnTo>
                                <a:lnTo>
                                  <a:pt x="2997" y="733"/>
                                </a:lnTo>
                                <a:lnTo>
                                  <a:pt x="2995" y="737"/>
                                </a:lnTo>
                                <a:lnTo>
                                  <a:pt x="3018" y="677"/>
                                </a:lnTo>
                                <a:lnTo>
                                  <a:pt x="3017" y="682"/>
                                </a:lnTo>
                                <a:lnTo>
                                  <a:pt x="3025" y="621"/>
                                </a:lnTo>
                                <a:lnTo>
                                  <a:pt x="3025" y="628"/>
                                </a:lnTo>
                                <a:lnTo>
                                  <a:pt x="3017" y="567"/>
                                </a:lnTo>
                                <a:lnTo>
                                  <a:pt x="3018" y="572"/>
                                </a:lnTo>
                                <a:lnTo>
                                  <a:pt x="2995" y="512"/>
                                </a:lnTo>
                                <a:lnTo>
                                  <a:pt x="2997" y="517"/>
                                </a:lnTo>
                                <a:lnTo>
                                  <a:pt x="2960" y="460"/>
                                </a:lnTo>
                                <a:lnTo>
                                  <a:pt x="2963" y="463"/>
                                </a:lnTo>
                                <a:lnTo>
                                  <a:pt x="2914" y="410"/>
                                </a:lnTo>
                                <a:lnTo>
                                  <a:pt x="2853" y="359"/>
                                </a:lnTo>
                                <a:lnTo>
                                  <a:pt x="2779" y="311"/>
                                </a:lnTo>
                                <a:lnTo>
                                  <a:pt x="2694" y="264"/>
                                </a:lnTo>
                                <a:lnTo>
                                  <a:pt x="2598" y="223"/>
                                </a:lnTo>
                                <a:lnTo>
                                  <a:pt x="2492" y="184"/>
                                </a:lnTo>
                                <a:lnTo>
                                  <a:pt x="2377" y="151"/>
                                </a:lnTo>
                                <a:lnTo>
                                  <a:pt x="2253" y="120"/>
                                </a:lnTo>
                                <a:lnTo>
                                  <a:pt x="2122" y="95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5"/>
                                </a:lnTo>
                                <a:lnTo>
                                  <a:pt x="821" y="120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4"/>
                                </a:lnTo>
                                <a:lnTo>
                                  <a:pt x="477" y="222"/>
                                </a:lnTo>
                                <a:lnTo>
                                  <a:pt x="381" y="265"/>
                                </a:lnTo>
                                <a:lnTo>
                                  <a:pt x="296" y="310"/>
                                </a:lnTo>
                                <a:lnTo>
                                  <a:pt x="223" y="357"/>
                                </a:lnTo>
                                <a:lnTo>
                                  <a:pt x="161" y="408"/>
                                </a:lnTo>
                                <a:lnTo>
                                  <a:pt x="110" y="463"/>
                                </a:lnTo>
                                <a:lnTo>
                                  <a:pt x="113" y="460"/>
                                </a:lnTo>
                                <a:lnTo>
                                  <a:pt x="76" y="517"/>
                                </a:lnTo>
                                <a:lnTo>
                                  <a:pt x="78" y="512"/>
                                </a:lnTo>
                                <a:lnTo>
                                  <a:pt x="55" y="572"/>
                                </a:lnTo>
                                <a:lnTo>
                                  <a:pt x="56" y="567"/>
                                </a:lnTo>
                                <a:lnTo>
                                  <a:pt x="48" y="628"/>
                                </a:lnTo>
                                <a:lnTo>
                                  <a:pt x="48" y="621"/>
                                </a:lnTo>
                                <a:lnTo>
                                  <a:pt x="56" y="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81405" y="193040"/>
                            <a:ext cx="54229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5713E314" wp14:textId="77777777">
                              <w:r>
                                <w:rPr>
                                  <w:rFonts w:cs="Arial"/>
                                  <w:color w:val="000000"/>
                                  <w:lang w:val="en-US"/>
                                </w:rPr>
                                <w:t xml:space="preserve">Tension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7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063625" y="360680"/>
                            <a:ext cx="584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74DF184F" wp14:textId="77777777">
                              <w:r>
                                <w:rPr>
                                  <w:rFonts w:cs="Arial"/>
                                  <w:color w:val="000000"/>
                                  <w:lang w:val="en-US"/>
                                </w:rPr>
                                <w:t>artérielle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8" name="Freeform 247"/>
                        <wps:cNvSpPr>
                          <a:spLocks/>
                        </wps:cNvSpPr>
                        <wps:spPr bwMode="auto">
                          <a:xfrm>
                            <a:off x="1432560" y="1607185"/>
                            <a:ext cx="740410" cy="187960"/>
                          </a:xfrm>
                          <a:custGeom>
                            <a:avLst/>
                            <a:gdLst>
                              <a:gd name="T0" fmla="*/ 2 w 1166"/>
                              <a:gd name="T1" fmla="*/ 296 h 296"/>
                              <a:gd name="T2" fmla="*/ 1166 w 1166"/>
                              <a:gd name="T3" fmla="*/ 13 h 296"/>
                              <a:gd name="T4" fmla="*/ 1163 w 1166"/>
                              <a:gd name="T5" fmla="*/ 0 h 296"/>
                              <a:gd name="T6" fmla="*/ 0 w 1166"/>
                              <a:gd name="T7" fmla="*/ 283 h 296"/>
                              <a:gd name="T8" fmla="*/ 2 w 1166"/>
                              <a:gd name="T9" fmla="*/ 29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66" h="296">
                                <a:moveTo>
                                  <a:pt x="2" y="296"/>
                                </a:moveTo>
                                <a:lnTo>
                                  <a:pt x="1166" y="13"/>
                                </a:lnTo>
                                <a:lnTo>
                                  <a:pt x="1163" y="0"/>
                                </a:lnTo>
                                <a:lnTo>
                                  <a:pt x="0" y="283"/>
                                </a:lnTo>
                                <a:lnTo>
                                  <a:pt x="2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249"/>
                        <wps:cNvSpPr>
                          <a:spLocks/>
                        </wps:cNvSpPr>
                        <wps:spPr bwMode="auto">
                          <a:xfrm>
                            <a:off x="3839210" y="1607185"/>
                            <a:ext cx="854075" cy="248920"/>
                          </a:xfrm>
                          <a:custGeom>
                            <a:avLst/>
                            <a:gdLst>
                              <a:gd name="T0" fmla="*/ 5 w 1345"/>
                              <a:gd name="T1" fmla="*/ 0 h 392"/>
                              <a:gd name="T2" fmla="*/ 1345 w 1345"/>
                              <a:gd name="T3" fmla="*/ 378 h 392"/>
                              <a:gd name="T4" fmla="*/ 1340 w 1345"/>
                              <a:gd name="T5" fmla="*/ 392 h 392"/>
                              <a:gd name="T6" fmla="*/ 0 w 1345"/>
                              <a:gd name="T7" fmla="*/ 13 h 392"/>
                              <a:gd name="T8" fmla="*/ 5 w 1345"/>
                              <a:gd name="T9" fmla="*/ 0 h 3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45" h="392">
                                <a:moveTo>
                                  <a:pt x="5" y="0"/>
                                </a:moveTo>
                                <a:lnTo>
                                  <a:pt x="1345" y="378"/>
                                </a:lnTo>
                                <a:lnTo>
                                  <a:pt x="1340" y="392"/>
                                </a:lnTo>
                                <a:lnTo>
                                  <a:pt x="0" y="1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101850" y="749300"/>
                            <a:ext cx="8191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RDefault="00422600" w14:paraId="44EAFD9C" wp14:textId="77777777"/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35" name="Freeform 254"/>
                        <wps:cNvSpPr>
                          <a:spLocks/>
                        </wps:cNvSpPr>
                        <wps:spPr bwMode="auto">
                          <a:xfrm>
                            <a:off x="3801745" y="1104265"/>
                            <a:ext cx="593090" cy="417830"/>
                          </a:xfrm>
                          <a:custGeom>
                            <a:avLst/>
                            <a:gdLst>
                              <a:gd name="T0" fmla="*/ 331 w 345"/>
                              <a:gd name="T1" fmla="*/ 0 h 1104"/>
                              <a:gd name="T2" fmla="*/ 0 w 345"/>
                              <a:gd name="T3" fmla="*/ 1100 h 1104"/>
                              <a:gd name="T4" fmla="*/ 13 w 345"/>
                              <a:gd name="T5" fmla="*/ 1104 h 1104"/>
                              <a:gd name="T6" fmla="*/ 345 w 345"/>
                              <a:gd name="T7" fmla="*/ 4 h 1104"/>
                              <a:gd name="T8" fmla="*/ 331 w 345"/>
                              <a:gd name="T9" fmla="*/ 0 h 1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5" h="1104">
                                <a:moveTo>
                                  <a:pt x="331" y="0"/>
                                </a:moveTo>
                                <a:lnTo>
                                  <a:pt x="0" y="1100"/>
                                </a:lnTo>
                                <a:lnTo>
                                  <a:pt x="13" y="1104"/>
                                </a:lnTo>
                                <a:lnTo>
                                  <a:pt x="345" y="4"/>
                                </a:lnTo>
                                <a:lnTo>
                                  <a:pt x="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256"/>
                        <wps:cNvSpPr>
                          <a:spLocks/>
                        </wps:cNvSpPr>
                        <wps:spPr bwMode="auto">
                          <a:xfrm rot="390923">
                            <a:off x="1745166" y="579837"/>
                            <a:ext cx="1971040" cy="854113"/>
                          </a:xfrm>
                          <a:custGeom>
                            <a:avLst/>
                            <a:gdLst>
                              <a:gd name="T0" fmla="*/ 171 w 2367"/>
                              <a:gd name="T1" fmla="*/ 617 h 1928"/>
                              <a:gd name="T2" fmla="*/ 403 w 2367"/>
                              <a:gd name="T3" fmla="*/ 1059 h 1928"/>
                              <a:gd name="T4" fmla="*/ 556 w 2367"/>
                              <a:gd name="T5" fmla="*/ 1322 h 1928"/>
                              <a:gd name="T6" fmla="*/ 710 w 2367"/>
                              <a:gd name="T7" fmla="*/ 1551 h 1928"/>
                              <a:gd name="T8" fmla="*/ 861 w 2367"/>
                              <a:gd name="T9" fmla="*/ 1732 h 1928"/>
                              <a:gd name="T10" fmla="*/ 1010 w 2367"/>
                              <a:gd name="T11" fmla="*/ 1856 h 1928"/>
                              <a:gd name="T12" fmla="*/ 1084 w 2367"/>
                              <a:gd name="T13" fmla="*/ 1893 h 1928"/>
                              <a:gd name="T14" fmla="*/ 1156 w 2367"/>
                              <a:gd name="T15" fmla="*/ 1912 h 1928"/>
                              <a:gd name="T16" fmla="*/ 1229 w 2367"/>
                              <a:gd name="T17" fmla="*/ 1912 h 1928"/>
                              <a:gd name="T18" fmla="*/ 1264 w 2367"/>
                              <a:gd name="T19" fmla="*/ 1903 h 1928"/>
                              <a:gd name="T20" fmla="*/ 1302 w 2367"/>
                              <a:gd name="T21" fmla="*/ 1883 h 1928"/>
                              <a:gd name="T22" fmla="*/ 1384 w 2367"/>
                              <a:gd name="T23" fmla="*/ 1818 h 1928"/>
                              <a:gd name="T24" fmla="*/ 1472 w 2367"/>
                              <a:gd name="T25" fmla="*/ 1719 h 1928"/>
                              <a:gd name="T26" fmla="*/ 1564 w 2367"/>
                              <a:gd name="T27" fmla="*/ 1595 h 1928"/>
                              <a:gd name="T28" fmla="*/ 1752 w 2367"/>
                              <a:gd name="T29" fmla="*/ 1287 h 1928"/>
                              <a:gd name="T30" fmla="*/ 1933 w 2367"/>
                              <a:gd name="T31" fmla="*/ 939 h 1928"/>
                              <a:gd name="T32" fmla="*/ 2098 w 2367"/>
                              <a:gd name="T33" fmla="*/ 593 h 1928"/>
                              <a:gd name="T34" fmla="*/ 2230 w 2367"/>
                              <a:gd name="T35" fmla="*/ 292 h 1928"/>
                              <a:gd name="T36" fmla="*/ 2281 w 2367"/>
                              <a:gd name="T37" fmla="*/ 172 h 1928"/>
                              <a:gd name="T38" fmla="*/ 2319 w 2367"/>
                              <a:gd name="T39" fmla="*/ 80 h 1928"/>
                              <a:gd name="T40" fmla="*/ 2344 w 2367"/>
                              <a:gd name="T41" fmla="*/ 21 h 1928"/>
                              <a:gd name="T42" fmla="*/ 2352 w 2367"/>
                              <a:gd name="T43" fmla="*/ 0 h 1928"/>
                              <a:gd name="T44" fmla="*/ 2365 w 2367"/>
                              <a:gd name="T45" fmla="*/ 11 h 1928"/>
                              <a:gd name="T46" fmla="*/ 2348 w 2367"/>
                              <a:gd name="T47" fmla="*/ 53 h 1928"/>
                              <a:gd name="T48" fmla="*/ 2317 w 2367"/>
                              <a:gd name="T49" fmla="*/ 129 h 1928"/>
                              <a:gd name="T50" fmla="*/ 2272 w 2367"/>
                              <a:gd name="T51" fmla="*/ 236 h 1928"/>
                              <a:gd name="T52" fmla="*/ 2184 w 2367"/>
                              <a:gd name="T53" fmla="*/ 441 h 1928"/>
                              <a:gd name="T54" fmla="*/ 2034 w 2367"/>
                              <a:gd name="T55" fmla="*/ 770 h 1928"/>
                              <a:gd name="T56" fmla="*/ 1859 w 2367"/>
                              <a:gd name="T57" fmla="*/ 1123 h 1928"/>
                              <a:gd name="T58" fmla="*/ 1671 w 2367"/>
                              <a:gd name="T59" fmla="*/ 1458 h 1928"/>
                              <a:gd name="T60" fmla="*/ 1531 w 2367"/>
                              <a:gd name="T61" fmla="*/ 1670 h 1928"/>
                              <a:gd name="T62" fmla="*/ 1439 w 2367"/>
                              <a:gd name="T63" fmla="*/ 1783 h 1928"/>
                              <a:gd name="T64" fmla="*/ 1352 w 2367"/>
                              <a:gd name="T65" fmla="*/ 1868 h 1928"/>
                              <a:gd name="T66" fmla="*/ 1270 w 2367"/>
                              <a:gd name="T67" fmla="*/ 1918 h 1928"/>
                              <a:gd name="T68" fmla="*/ 1231 w 2367"/>
                              <a:gd name="T69" fmla="*/ 1928 h 1928"/>
                              <a:gd name="T70" fmla="*/ 1154 w 2367"/>
                              <a:gd name="T71" fmla="*/ 1927 h 1928"/>
                              <a:gd name="T72" fmla="*/ 1078 w 2367"/>
                              <a:gd name="T73" fmla="*/ 1908 h 1928"/>
                              <a:gd name="T74" fmla="*/ 1002 w 2367"/>
                              <a:gd name="T75" fmla="*/ 1870 h 1928"/>
                              <a:gd name="T76" fmla="*/ 925 w 2367"/>
                              <a:gd name="T77" fmla="*/ 1813 h 1928"/>
                              <a:gd name="T78" fmla="*/ 773 w 2367"/>
                              <a:gd name="T79" fmla="*/ 1657 h 1928"/>
                              <a:gd name="T80" fmla="*/ 620 w 2367"/>
                              <a:gd name="T81" fmla="*/ 1451 h 1928"/>
                              <a:gd name="T82" fmla="*/ 465 w 2367"/>
                              <a:gd name="T83" fmla="*/ 1202 h 1928"/>
                              <a:gd name="T84" fmla="*/ 311 w 2367"/>
                              <a:gd name="T85" fmla="*/ 923 h 1928"/>
                              <a:gd name="T86" fmla="*/ 0 w 2367"/>
                              <a:gd name="T87" fmla="*/ 314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2367" h="1928">
                                <a:moveTo>
                                  <a:pt x="15" y="307"/>
                                </a:moveTo>
                                <a:lnTo>
                                  <a:pt x="171" y="617"/>
                                </a:lnTo>
                                <a:lnTo>
                                  <a:pt x="326" y="916"/>
                                </a:lnTo>
                                <a:lnTo>
                                  <a:pt x="403" y="1059"/>
                                </a:lnTo>
                                <a:lnTo>
                                  <a:pt x="479" y="1195"/>
                                </a:lnTo>
                                <a:lnTo>
                                  <a:pt x="556" y="1322"/>
                                </a:lnTo>
                                <a:lnTo>
                                  <a:pt x="633" y="1442"/>
                                </a:lnTo>
                                <a:lnTo>
                                  <a:pt x="710" y="1551"/>
                                </a:lnTo>
                                <a:lnTo>
                                  <a:pt x="786" y="1648"/>
                                </a:lnTo>
                                <a:lnTo>
                                  <a:pt x="861" y="1732"/>
                                </a:lnTo>
                                <a:lnTo>
                                  <a:pt x="936" y="1802"/>
                                </a:lnTo>
                                <a:lnTo>
                                  <a:pt x="1010" y="1856"/>
                                </a:lnTo>
                                <a:lnTo>
                                  <a:pt x="1009" y="1855"/>
                                </a:lnTo>
                                <a:lnTo>
                                  <a:pt x="1084" y="1893"/>
                                </a:lnTo>
                                <a:lnTo>
                                  <a:pt x="1082" y="1893"/>
                                </a:lnTo>
                                <a:lnTo>
                                  <a:pt x="1156" y="1912"/>
                                </a:lnTo>
                                <a:lnTo>
                                  <a:pt x="1155" y="1911"/>
                                </a:lnTo>
                                <a:lnTo>
                                  <a:pt x="1229" y="1912"/>
                                </a:lnTo>
                                <a:lnTo>
                                  <a:pt x="1226" y="1913"/>
                                </a:lnTo>
                                <a:lnTo>
                                  <a:pt x="1264" y="1903"/>
                                </a:lnTo>
                                <a:lnTo>
                                  <a:pt x="1263" y="1903"/>
                                </a:lnTo>
                                <a:lnTo>
                                  <a:pt x="1302" y="1883"/>
                                </a:lnTo>
                                <a:lnTo>
                                  <a:pt x="1343" y="1855"/>
                                </a:lnTo>
                                <a:lnTo>
                                  <a:pt x="1384" y="1818"/>
                                </a:lnTo>
                                <a:lnTo>
                                  <a:pt x="1428" y="1772"/>
                                </a:lnTo>
                                <a:lnTo>
                                  <a:pt x="1472" y="1719"/>
                                </a:lnTo>
                                <a:lnTo>
                                  <a:pt x="1518" y="1661"/>
                                </a:lnTo>
                                <a:lnTo>
                                  <a:pt x="1564" y="1595"/>
                                </a:lnTo>
                                <a:lnTo>
                                  <a:pt x="1658" y="1449"/>
                                </a:lnTo>
                                <a:lnTo>
                                  <a:pt x="1752" y="1287"/>
                                </a:lnTo>
                                <a:lnTo>
                                  <a:pt x="1844" y="1116"/>
                                </a:lnTo>
                                <a:lnTo>
                                  <a:pt x="1933" y="939"/>
                                </a:lnTo>
                                <a:lnTo>
                                  <a:pt x="2019" y="763"/>
                                </a:lnTo>
                                <a:lnTo>
                                  <a:pt x="2098" y="593"/>
                                </a:lnTo>
                                <a:lnTo>
                                  <a:pt x="2169" y="434"/>
                                </a:lnTo>
                                <a:lnTo>
                                  <a:pt x="2230" y="292"/>
                                </a:lnTo>
                                <a:lnTo>
                                  <a:pt x="2257" y="229"/>
                                </a:lnTo>
                                <a:lnTo>
                                  <a:pt x="2281" y="172"/>
                                </a:lnTo>
                                <a:lnTo>
                                  <a:pt x="2302" y="122"/>
                                </a:lnTo>
                                <a:lnTo>
                                  <a:pt x="2319" y="80"/>
                                </a:lnTo>
                                <a:lnTo>
                                  <a:pt x="2333" y="46"/>
                                </a:lnTo>
                                <a:lnTo>
                                  <a:pt x="2344" y="21"/>
                                </a:lnTo>
                                <a:lnTo>
                                  <a:pt x="2350" y="6"/>
                                </a:lnTo>
                                <a:lnTo>
                                  <a:pt x="2352" y="0"/>
                                </a:lnTo>
                                <a:lnTo>
                                  <a:pt x="2367" y="6"/>
                                </a:lnTo>
                                <a:lnTo>
                                  <a:pt x="2365" y="11"/>
                                </a:lnTo>
                                <a:lnTo>
                                  <a:pt x="2359" y="28"/>
                                </a:lnTo>
                                <a:lnTo>
                                  <a:pt x="2348" y="53"/>
                                </a:lnTo>
                                <a:lnTo>
                                  <a:pt x="2334" y="86"/>
                                </a:lnTo>
                                <a:lnTo>
                                  <a:pt x="2317" y="129"/>
                                </a:lnTo>
                                <a:lnTo>
                                  <a:pt x="2296" y="179"/>
                                </a:lnTo>
                                <a:lnTo>
                                  <a:pt x="2272" y="236"/>
                                </a:lnTo>
                                <a:lnTo>
                                  <a:pt x="2245" y="299"/>
                                </a:lnTo>
                                <a:lnTo>
                                  <a:pt x="2184" y="441"/>
                                </a:lnTo>
                                <a:lnTo>
                                  <a:pt x="2113" y="600"/>
                                </a:lnTo>
                                <a:lnTo>
                                  <a:pt x="2034" y="770"/>
                                </a:lnTo>
                                <a:lnTo>
                                  <a:pt x="1948" y="946"/>
                                </a:lnTo>
                                <a:lnTo>
                                  <a:pt x="1859" y="1123"/>
                                </a:lnTo>
                                <a:lnTo>
                                  <a:pt x="1765" y="1295"/>
                                </a:lnTo>
                                <a:lnTo>
                                  <a:pt x="1671" y="1458"/>
                                </a:lnTo>
                                <a:lnTo>
                                  <a:pt x="1577" y="1604"/>
                                </a:lnTo>
                                <a:lnTo>
                                  <a:pt x="1531" y="1670"/>
                                </a:lnTo>
                                <a:lnTo>
                                  <a:pt x="1485" y="1730"/>
                                </a:lnTo>
                                <a:lnTo>
                                  <a:pt x="1439" y="1783"/>
                                </a:lnTo>
                                <a:lnTo>
                                  <a:pt x="1395" y="1829"/>
                                </a:lnTo>
                                <a:lnTo>
                                  <a:pt x="1352" y="1868"/>
                                </a:lnTo>
                                <a:lnTo>
                                  <a:pt x="1309" y="1898"/>
                                </a:lnTo>
                                <a:lnTo>
                                  <a:pt x="1270" y="1918"/>
                                </a:lnTo>
                                <a:cubicBezTo>
                                  <a:pt x="1270" y="1918"/>
                                  <a:pt x="1269" y="1918"/>
                                  <a:pt x="1269" y="1918"/>
                                </a:cubicBezTo>
                                <a:lnTo>
                                  <a:pt x="1231" y="1928"/>
                                </a:lnTo>
                                <a:cubicBezTo>
                                  <a:pt x="1230" y="1928"/>
                                  <a:pt x="1229" y="1928"/>
                                  <a:pt x="1228" y="1928"/>
                                </a:cubicBezTo>
                                <a:lnTo>
                                  <a:pt x="1154" y="1927"/>
                                </a:lnTo>
                                <a:cubicBezTo>
                                  <a:pt x="1154" y="1927"/>
                                  <a:pt x="1153" y="1927"/>
                                  <a:pt x="1152" y="1927"/>
                                </a:cubicBezTo>
                                <a:lnTo>
                                  <a:pt x="1078" y="1908"/>
                                </a:lnTo>
                                <a:cubicBezTo>
                                  <a:pt x="1078" y="1908"/>
                                  <a:pt x="1077" y="1908"/>
                                  <a:pt x="1077" y="1908"/>
                                </a:cubicBezTo>
                                <a:lnTo>
                                  <a:pt x="1002" y="1870"/>
                                </a:lnTo>
                                <a:cubicBezTo>
                                  <a:pt x="1001" y="1869"/>
                                  <a:pt x="1001" y="1869"/>
                                  <a:pt x="1001" y="1869"/>
                                </a:cubicBezTo>
                                <a:lnTo>
                                  <a:pt x="925" y="1813"/>
                                </a:lnTo>
                                <a:lnTo>
                                  <a:pt x="849" y="1743"/>
                                </a:lnTo>
                                <a:lnTo>
                                  <a:pt x="773" y="1657"/>
                                </a:lnTo>
                                <a:lnTo>
                                  <a:pt x="697" y="1560"/>
                                </a:lnTo>
                                <a:lnTo>
                                  <a:pt x="620" y="1451"/>
                                </a:lnTo>
                                <a:lnTo>
                                  <a:pt x="543" y="1331"/>
                                </a:lnTo>
                                <a:lnTo>
                                  <a:pt x="465" y="1202"/>
                                </a:lnTo>
                                <a:lnTo>
                                  <a:pt x="388" y="1066"/>
                                </a:lnTo>
                                <a:lnTo>
                                  <a:pt x="311" y="923"/>
                                </a:lnTo>
                                <a:lnTo>
                                  <a:pt x="156" y="624"/>
                                </a:lnTo>
                                <a:lnTo>
                                  <a:pt x="0" y="314"/>
                                </a:lnTo>
                                <a:lnTo>
                                  <a:pt x="15" y="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41"/>
                        <wps:cNvSpPr>
                          <a:spLocks noEditPoints="1"/>
                        </wps:cNvSpPr>
                        <wps:spPr bwMode="auto">
                          <a:xfrm>
                            <a:off x="4335440" y="647360"/>
                            <a:ext cx="1693545" cy="688340"/>
                          </a:xfrm>
                          <a:custGeom>
                            <a:avLst/>
                            <a:gdLst>
                              <a:gd name="T0" fmla="*/ 9 w 3073"/>
                              <a:gd name="T1" fmla="*/ 560 h 1248"/>
                              <a:gd name="T2" fmla="*/ 35 w 3073"/>
                              <a:gd name="T3" fmla="*/ 490 h 1248"/>
                              <a:gd name="T4" fmla="*/ 126 w 3073"/>
                              <a:gd name="T5" fmla="*/ 375 h 1248"/>
                              <a:gd name="T6" fmla="*/ 358 w 3073"/>
                              <a:gd name="T7" fmla="*/ 222 h 1248"/>
                              <a:gd name="T8" fmla="*/ 685 w 3073"/>
                              <a:gd name="T9" fmla="*/ 104 h 1248"/>
                              <a:gd name="T10" fmla="*/ 1083 w 3073"/>
                              <a:gd name="T11" fmla="*/ 28 h 1248"/>
                              <a:gd name="T12" fmla="*/ 1536 w 3073"/>
                              <a:gd name="T13" fmla="*/ 0 h 1248"/>
                              <a:gd name="T14" fmla="*/ 1989 w 3073"/>
                              <a:gd name="T15" fmla="*/ 28 h 1248"/>
                              <a:gd name="T16" fmla="*/ 2388 w 3073"/>
                              <a:gd name="T17" fmla="*/ 104 h 1248"/>
                              <a:gd name="T18" fmla="*/ 2713 w 3073"/>
                              <a:gd name="T19" fmla="*/ 220 h 1248"/>
                              <a:gd name="T20" fmla="*/ 2945 w 3073"/>
                              <a:gd name="T21" fmla="*/ 373 h 1248"/>
                              <a:gd name="T22" fmla="*/ 3038 w 3073"/>
                              <a:gd name="T23" fmla="*/ 490 h 1248"/>
                              <a:gd name="T24" fmla="*/ 3064 w 3073"/>
                              <a:gd name="T25" fmla="*/ 560 h 1248"/>
                              <a:gd name="T26" fmla="*/ 3064 w 3073"/>
                              <a:gd name="T27" fmla="*/ 689 h 1248"/>
                              <a:gd name="T28" fmla="*/ 3038 w 3073"/>
                              <a:gd name="T29" fmla="*/ 758 h 1248"/>
                              <a:gd name="T30" fmla="*/ 2947 w 3073"/>
                              <a:gd name="T31" fmla="*/ 875 h 1248"/>
                              <a:gd name="T32" fmla="*/ 2715 w 3073"/>
                              <a:gd name="T33" fmla="*/ 1028 h 1248"/>
                              <a:gd name="T34" fmla="*/ 2389 w 3073"/>
                              <a:gd name="T35" fmla="*/ 1145 h 1248"/>
                              <a:gd name="T36" fmla="*/ 1990 w 3073"/>
                              <a:gd name="T37" fmla="*/ 1221 h 1248"/>
                              <a:gd name="T38" fmla="*/ 1537 w 3073"/>
                              <a:gd name="T39" fmla="*/ 1248 h 1248"/>
                              <a:gd name="T40" fmla="*/ 1084 w 3073"/>
                              <a:gd name="T41" fmla="*/ 1221 h 1248"/>
                              <a:gd name="T42" fmla="*/ 686 w 3073"/>
                              <a:gd name="T43" fmla="*/ 1146 h 1248"/>
                              <a:gd name="T44" fmla="*/ 360 w 3073"/>
                              <a:gd name="T45" fmla="*/ 1028 h 1248"/>
                              <a:gd name="T46" fmla="*/ 128 w 3073"/>
                              <a:gd name="T47" fmla="*/ 877 h 1248"/>
                              <a:gd name="T48" fmla="*/ 35 w 3073"/>
                              <a:gd name="T49" fmla="*/ 758 h 1248"/>
                              <a:gd name="T50" fmla="*/ 9 w 3073"/>
                              <a:gd name="T51" fmla="*/ 689 h 1248"/>
                              <a:gd name="T52" fmla="*/ 55 w 3073"/>
                              <a:gd name="T53" fmla="*/ 677 h 1248"/>
                              <a:gd name="T54" fmla="*/ 113 w 3073"/>
                              <a:gd name="T55" fmla="*/ 791 h 1248"/>
                              <a:gd name="T56" fmla="*/ 221 w 3073"/>
                              <a:gd name="T57" fmla="*/ 890 h 1248"/>
                              <a:gd name="T58" fmla="*/ 475 w 3073"/>
                              <a:gd name="T59" fmla="*/ 1027 h 1248"/>
                              <a:gd name="T60" fmla="*/ 820 w 3073"/>
                              <a:gd name="T61" fmla="*/ 1129 h 1248"/>
                              <a:gd name="T62" fmla="*/ 1233 w 3073"/>
                              <a:gd name="T63" fmla="*/ 1189 h 1248"/>
                              <a:gd name="T64" fmla="*/ 1690 w 3073"/>
                              <a:gd name="T65" fmla="*/ 1198 h 1248"/>
                              <a:gd name="T66" fmla="*/ 2121 w 3073"/>
                              <a:gd name="T67" fmla="*/ 1154 h 1248"/>
                              <a:gd name="T68" fmla="*/ 2491 w 3073"/>
                              <a:gd name="T69" fmla="*/ 1065 h 1248"/>
                              <a:gd name="T70" fmla="*/ 2777 w 3073"/>
                              <a:gd name="T71" fmla="*/ 940 h 1248"/>
                              <a:gd name="T72" fmla="*/ 2963 w 3073"/>
                              <a:gd name="T73" fmla="*/ 787 h 1248"/>
                              <a:gd name="T74" fmla="*/ 2995 w 3073"/>
                              <a:gd name="T75" fmla="*/ 737 h 1248"/>
                              <a:gd name="T76" fmla="*/ 3025 w 3073"/>
                              <a:gd name="T77" fmla="*/ 621 h 1248"/>
                              <a:gd name="T78" fmla="*/ 3018 w 3073"/>
                              <a:gd name="T79" fmla="*/ 572 h 1248"/>
                              <a:gd name="T80" fmla="*/ 2960 w 3073"/>
                              <a:gd name="T81" fmla="*/ 460 h 1248"/>
                              <a:gd name="T82" fmla="*/ 2853 w 3073"/>
                              <a:gd name="T83" fmla="*/ 359 h 1248"/>
                              <a:gd name="T84" fmla="*/ 2598 w 3073"/>
                              <a:gd name="T85" fmla="*/ 223 h 1248"/>
                              <a:gd name="T86" fmla="*/ 2253 w 3073"/>
                              <a:gd name="T87" fmla="*/ 120 h 1248"/>
                              <a:gd name="T88" fmla="*/ 1840 w 3073"/>
                              <a:gd name="T89" fmla="*/ 60 h 1248"/>
                              <a:gd name="T90" fmla="*/ 1383 w 3073"/>
                              <a:gd name="T91" fmla="*/ 51 h 1248"/>
                              <a:gd name="T92" fmla="*/ 952 w 3073"/>
                              <a:gd name="T93" fmla="*/ 95 h 1248"/>
                              <a:gd name="T94" fmla="*/ 583 w 3073"/>
                              <a:gd name="T95" fmla="*/ 184 h 1248"/>
                              <a:gd name="T96" fmla="*/ 296 w 3073"/>
                              <a:gd name="T97" fmla="*/ 310 h 1248"/>
                              <a:gd name="T98" fmla="*/ 110 w 3073"/>
                              <a:gd name="T99" fmla="*/ 463 h 1248"/>
                              <a:gd name="T100" fmla="*/ 78 w 3073"/>
                              <a:gd name="T101" fmla="*/ 512 h 1248"/>
                              <a:gd name="T102" fmla="*/ 48 w 3073"/>
                              <a:gd name="T103" fmla="*/ 628 h 1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073" h="1248">
                                <a:moveTo>
                                  <a:pt x="1" y="628"/>
                                </a:moveTo>
                                <a:cubicBezTo>
                                  <a:pt x="0" y="626"/>
                                  <a:pt x="0" y="623"/>
                                  <a:pt x="1" y="621"/>
                                </a:cubicBezTo>
                                <a:lnTo>
                                  <a:pt x="9" y="560"/>
                                </a:lnTo>
                                <a:cubicBezTo>
                                  <a:pt x="9" y="558"/>
                                  <a:pt x="9" y="557"/>
                                  <a:pt x="10" y="555"/>
                                </a:cubicBezTo>
                                <a:lnTo>
                                  <a:pt x="33" y="495"/>
                                </a:lnTo>
                                <a:cubicBezTo>
                                  <a:pt x="34" y="493"/>
                                  <a:pt x="34" y="492"/>
                                  <a:pt x="35" y="490"/>
                                </a:cubicBezTo>
                                <a:lnTo>
                                  <a:pt x="72" y="433"/>
                                </a:lnTo>
                                <a:cubicBezTo>
                                  <a:pt x="73" y="432"/>
                                  <a:pt x="74" y="431"/>
                                  <a:pt x="75" y="430"/>
                                </a:cubicBezTo>
                                <a:lnTo>
                                  <a:pt x="126" y="375"/>
                                </a:lnTo>
                                <a:lnTo>
                                  <a:pt x="192" y="320"/>
                                </a:lnTo>
                                <a:lnTo>
                                  <a:pt x="269" y="269"/>
                                </a:lnTo>
                                <a:lnTo>
                                  <a:pt x="358" y="222"/>
                                </a:lnTo>
                                <a:lnTo>
                                  <a:pt x="458" y="178"/>
                                </a:lnTo>
                                <a:lnTo>
                                  <a:pt x="566" y="139"/>
                                </a:lnTo>
                                <a:lnTo>
                                  <a:pt x="685" y="104"/>
                                </a:lnTo>
                                <a:lnTo>
                                  <a:pt x="810" y="73"/>
                                </a:lnTo>
                                <a:lnTo>
                                  <a:pt x="943" y="48"/>
                                </a:lnTo>
                                <a:lnTo>
                                  <a:pt x="1083" y="28"/>
                                </a:lnTo>
                                <a:lnTo>
                                  <a:pt x="1229" y="13"/>
                                </a:lnTo>
                                <a:lnTo>
                                  <a:pt x="1380" y="4"/>
                                </a:lnTo>
                                <a:lnTo>
                                  <a:pt x="1536" y="0"/>
                                </a:lnTo>
                                <a:lnTo>
                                  <a:pt x="1692" y="3"/>
                                </a:lnTo>
                                <a:lnTo>
                                  <a:pt x="1843" y="13"/>
                                </a:lnTo>
                                <a:lnTo>
                                  <a:pt x="1989" y="28"/>
                                </a:lnTo>
                                <a:lnTo>
                                  <a:pt x="2129" y="48"/>
                                </a:lnTo>
                                <a:lnTo>
                                  <a:pt x="2262" y="73"/>
                                </a:lnTo>
                                <a:lnTo>
                                  <a:pt x="2388" y="104"/>
                                </a:lnTo>
                                <a:lnTo>
                                  <a:pt x="2505" y="138"/>
                                </a:lnTo>
                                <a:lnTo>
                                  <a:pt x="2615" y="178"/>
                                </a:lnTo>
                                <a:lnTo>
                                  <a:pt x="2713" y="220"/>
                                </a:lnTo>
                                <a:lnTo>
                                  <a:pt x="2802" y="268"/>
                                </a:lnTo>
                                <a:lnTo>
                                  <a:pt x="2879" y="318"/>
                                </a:lnTo>
                                <a:lnTo>
                                  <a:pt x="2945" y="373"/>
                                </a:lnTo>
                                <a:lnTo>
                                  <a:pt x="2998" y="430"/>
                                </a:lnTo>
                                <a:cubicBezTo>
                                  <a:pt x="2999" y="431"/>
                                  <a:pt x="3000" y="432"/>
                                  <a:pt x="3001" y="433"/>
                                </a:cubicBezTo>
                                <a:lnTo>
                                  <a:pt x="3038" y="490"/>
                                </a:lnTo>
                                <a:cubicBezTo>
                                  <a:pt x="3039" y="492"/>
                                  <a:pt x="3039" y="493"/>
                                  <a:pt x="3040" y="495"/>
                                </a:cubicBezTo>
                                <a:lnTo>
                                  <a:pt x="3063" y="555"/>
                                </a:lnTo>
                                <a:cubicBezTo>
                                  <a:pt x="3064" y="557"/>
                                  <a:pt x="3064" y="558"/>
                                  <a:pt x="3064" y="560"/>
                                </a:cubicBezTo>
                                <a:lnTo>
                                  <a:pt x="3072" y="621"/>
                                </a:lnTo>
                                <a:cubicBezTo>
                                  <a:pt x="3073" y="623"/>
                                  <a:pt x="3073" y="626"/>
                                  <a:pt x="3072" y="628"/>
                                </a:cubicBezTo>
                                <a:lnTo>
                                  <a:pt x="3064" y="689"/>
                                </a:lnTo>
                                <a:cubicBezTo>
                                  <a:pt x="3064" y="690"/>
                                  <a:pt x="3064" y="692"/>
                                  <a:pt x="3063" y="694"/>
                                </a:cubicBezTo>
                                <a:lnTo>
                                  <a:pt x="3040" y="754"/>
                                </a:lnTo>
                                <a:cubicBezTo>
                                  <a:pt x="3039" y="756"/>
                                  <a:pt x="3039" y="757"/>
                                  <a:pt x="3038" y="758"/>
                                </a:cubicBezTo>
                                <a:lnTo>
                                  <a:pt x="3001" y="816"/>
                                </a:lnTo>
                                <a:cubicBezTo>
                                  <a:pt x="3000" y="818"/>
                                  <a:pt x="2999" y="819"/>
                                  <a:pt x="2998" y="820"/>
                                </a:cubicBezTo>
                                <a:lnTo>
                                  <a:pt x="2947" y="875"/>
                                </a:lnTo>
                                <a:lnTo>
                                  <a:pt x="2882" y="929"/>
                                </a:lnTo>
                                <a:lnTo>
                                  <a:pt x="2804" y="981"/>
                                </a:lnTo>
                                <a:lnTo>
                                  <a:pt x="2715" y="1028"/>
                                </a:lnTo>
                                <a:lnTo>
                                  <a:pt x="2616" y="1071"/>
                                </a:lnTo>
                                <a:lnTo>
                                  <a:pt x="2506" y="1110"/>
                                </a:lnTo>
                                <a:lnTo>
                                  <a:pt x="2389" y="1145"/>
                                </a:lnTo>
                                <a:lnTo>
                                  <a:pt x="2263" y="1176"/>
                                </a:lnTo>
                                <a:lnTo>
                                  <a:pt x="2130" y="1201"/>
                                </a:lnTo>
                                <a:lnTo>
                                  <a:pt x="1990" y="1221"/>
                                </a:lnTo>
                                <a:lnTo>
                                  <a:pt x="1844" y="1236"/>
                                </a:lnTo>
                                <a:lnTo>
                                  <a:pt x="1693" y="1245"/>
                                </a:lnTo>
                                <a:lnTo>
                                  <a:pt x="1537" y="1248"/>
                                </a:lnTo>
                                <a:lnTo>
                                  <a:pt x="1381" y="1245"/>
                                </a:lnTo>
                                <a:lnTo>
                                  <a:pt x="1230" y="1236"/>
                                </a:lnTo>
                                <a:lnTo>
                                  <a:pt x="1084" y="1221"/>
                                </a:lnTo>
                                <a:lnTo>
                                  <a:pt x="944" y="1201"/>
                                </a:lnTo>
                                <a:lnTo>
                                  <a:pt x="811" y="1176"/>
                                </a:lnTo>
                                <a:lnTo>
                                  <a:pt x="686" y="1146"/>
                                </a:lnTo>
                                <a:lnTo>
                                  <a:pt x="568" y="1110"/>
                                </a:lnTo>
                                <a:lnTo>
                                  <a:pt x="459" y="1072"/>
                                </a:lnTo>
                                <a:lnTo>
                                  <a:pt x="360" y="1028"/>
                                </a:lnTo>
                                <a:lnTo>
                                  <a:pt x="271" y="982"/>
                                </a:lnTo>
                                <a:lnTo>
                                  <a:pt x="194" y="930"/>
                                </a:lnTo>
                                <a:lnTo>
                                  <a:pt x="128" y="877"/>
                                </a:lnTo>
                                <a:lnTo>
                                  <a:pt x="75" y="820"/>
                                </a:lnTo>
                                <a:cubicBezTo>
                                  <a:pt x="74" y="819"/>
                                  <a:pt x="73" y="818"/>
                                  <a:pt x="72" y="816"/>
                                </a:cubicBezTo>
                                <a:lnTo>
                                  <a:pt x="35" y="758"/>
                                </a:lnTo>
                                <a:cubicBezTo>
                                  <a:pt x="34" y="757"/>
                                  <a:pt x="34" y="756"/>
                                  <a:pt x="33" y="754"/>
                                </a:cubicBezTo>
                                <a:lnTo>
                                  <a:pt x="10" y="694"/>
                                </a:lnTo>
                                <a:cubicBezTo>
                                  <a:pt x="9" y="692"/>
                                  <a:pt x="9" y="690"/>
                                  <a:pt x="9" y="689"/>
                                </a:cubicBezTo>
                                <a:lnTo>
                                  <a:pt x="1" y="628"/>
                                </a:lnTo>
                                <a:close/>
                                <a:moveTo>
                                  <a:pt x="56" y="682"/>
                                </a:moveTo>
                                <a:lnTo>
                                  <a:pt x="55" y="677"/>
                                </a:lnTo>
                                <a:lnTo>
                                  <a:pt x="78" y="737"/>
                                </a:lnTo>
                                <a:lnTo>
                                  <a:pt x="76" y="733"/>
                                </a:lnTo>
                                <a:lnTo>
                                  <a:pt x="113" y="791"/>
                                </a:lnTo>
                                <a:lnTo>
                                  <a:pt x="110" y="787"/>
                                </a:lnTo>
                                <a:lnTo>
                                  <a:pt x="159" y="840"/>
                                </a:lnTo>
                                <a:lnTo>
                                  <a:pt x="221" y="890"/>
                                </a:lnTo>
                                <a:lnTo>
                                  <a:pt x="294" y="939"/>
                                </a:lnTo>
                                <a:lnTo>
                                  <a:pt x="379" y="984"/>
                                </a:lnTo>
                                <a:lnTo>
                                  <a:pt x="475" y="1027"/>
                                </a:lnTo>
                                <a:lnTo>
                                  <a:pt x="581" y="1064"/>
                                </a:lnTo>
                                <a:lnTo>
                                  <a:pt x="697" y="1099"/>
                                </a:lnTo>
                                <a:lnTo>
                                  <a:pt x="820" y="1129"/>
                                </a:lnTo>
                                <a:lnTo>
                                  <a:pt x="951" y="1154"/>
                                </a:lnTo>
                                <a:lnTo>
                                  <a:pt x="1089" y="1174"/>
                                </a:lnTo>
                                <a:lnTo>
                                  <a:pt x="1233" y="1189"/>
                                </a:lnTo>
                                <a:lnTo>
                                  <a:pt x="1382" y="1197"/>
                                </a:lnTo>
                                <a:lnTo>
                                  <a:pt x="1536" y="1200"/>
                                </a:lnTo>
                                <a:lnTo>
                                  <a:pt x="1690" y="1198"/>
                                </a:lnTo>
                                <a:lnTo>
                                  <a:pt x="1839" y="1189"/>
                                </a:lnTo>
                                <a:lnTo>
                                  <a:pt x="1983" y="1174"/>
                                </a:lnTo>
                                <a:lnTo>
                                  <a:pt x="2121" y="1154"/>
                                </a:lnTo>
                                <a:lnTo>
                                  <a:pt x="2252" y="1129"/>
                                </a:lnTo>
                                <a:lnTo>
                                  <a:pt x="2376" y="1099"/>
                                </a:lnTo>
                                <a:lnTo>
                                  <a:pt x="2491" y="1065"/>
                                </a:lnTo>
                                <a:lnTo>
                                  <a:pt x="2597" y="1028"/>
                                </a:lnTo>
                                <a:lnTo>
                                  <a:pt x="2692" y="985"/>
                                </a:lnTo>
                                <a:lnTo>
                                  <a:pt x="2777" y="940"/>
                                </a:lnTo>
                                <a:lnTo>
                                  <a:pt x="2851" y="892"/>
                                </a:lnTo>
                                <a:lnTo>
                                  <a:pt x="2912" y="842"/>
                                </a:lnTo>
                                <a:lnTo>
                                  <a:pt x="2963" y="787"/>
                                </a:lnTo>
                                <a:lnTo>
                                  <a:pt x="2960" y="791"/>
                                </a:lnTo>
                                <a:lnTo>
                                  <a:pt x="2997" y="733"/>
                                </a:lnTo>
                                <a:lnTo>
                                  <a:pt x="2995" y="737"/>
                                </a:lnTo>
                                <a:lnTo>
                                  <a:pt x="3018" y="677"/>
                                </a:lnTo>
                                <a:lnTo>
                                  <a:pt x="3017" y="682"/>
                                </a:lnTo>
                                <a:lnTo>
                                  <a:pt x="3025" y="621"/>
                                </a:lnTo>
                                <a:lnTo>
                                  <a:pt x="3025" y="628"/>
                                </a:lnTo>
                                <a:lnTo>
                                  <a:pt x="3017" y="567"/>
                                </a:lnTo>
                                <a:lnTo>
                                  <a:pt x="3018" y="572"/>
                                </a:lnTo>
                                <a:lnTo>
                                  <a:pt x="2995" y="512"/>
                                </a:lnTo>
                                <a:lnTo>
                                  <a:pt x="2997" y="517"/>
                                </a:lnTo>
                                <a:lnTo>
                                  <a:pt x="2960" y="460"/>
                                </a:lnTo>
                                <a:lnTo>
                                  <a:pt x="2963" y="463"/>
                                </a:lnTo>
                                <a:lnTo>
                                  <a:pt x="2914" y="410"/>
                                </a:lnTo>
                                <a:lnTo>
                                  <a:pt x="2853" y="359"/>
                                </a:lnTo>
                                <a:lnTo>
                                  <a:pt x="2779" y="311"/>
                                </a:lnTo>
                                <a:lnTo>
                                  <a:pt x="2694" y="264"/>
                                </a:lnTo>
                                <a:lnTo>
                                  <a:pt x="2598" y="223"/>
                                </a:lnTo>
                                <a:lnTo>
                                  <a:pt x="2492" y="184"/>
                                </a:lnTo>
                                <a:lnTo>
                                  <a:pt x="2377" y="151"/>
                                </a:lnTo>
                                <a:lnTo>
                                  <a:pt x="2253" y="120"/>
                                </a:lnTo>
                                <a:lnTo>
                                  <a:pt x="2122" y="95"/>
                                </a:lnTo>
                                <a:lnTo>
                                  <a:pt x="1984" y="75"/>
                                </a:lnTo>
                                <a:lnTo>
                                  <a:pt x="1840" y="60"/>
                                </a:lnTo>
                                <a:lnTo>
                                  <a:pt x="1691" y="51"/>
                                </a:lnTo>
                                <a:lnTo>
                                  <a:pt x="1537" y="48"/>
                                </a:lnTo>
                                <a:lnTo>
                                  <a:pt x="1383" y="51"/>
                                </a:lnTo>
                                <a:lnTo>
                                  <a:pt x="1234" y="60"/>
                                </a:lnTo>
                                <a:lnTo>
                                  <a:pt x="1090" y="75"/>
                                </a:lnTo>
                                <a:lnTo>
                                  <a:pt x="952" y="95"/>
                                </a:lnTo>
                                <a:lnTo>
                                  <a:pt x="821" y="120"/>
                                </a:lnTo>
                                <a:lnTo>
                                  <a:pt x="698" y="151"/>
                                </a:lnTo>
                                <a:lnTo>
                                  <a:pt x="583" y="184"/>
                                </a:lnTo>
                                <a:lnTo>
                                  <a:pt x="477" y="222"/>
                                </a:lnTo>
                                <a:lnTo>
                                  <a:pt x="381" y="265"/>
                                </a:lnTo>
                                <a:lnTo>
                                  <a:pt x="296" y="310"/>
                                </a:lnTo>
                                <a:lnTo>
                                  <a:pt x="223" y="357"/>
                                </a:lnTo>
                                <a:lnTo>
                                  <a:pt x="161" y="408"/>
                                </a:lnTo>
                                <a:lnTo>
                                  <a:pt x="110" y="463"/>
                                </a:lnTo>
                                <a:lnTo>
                                  <a:pt x="113" y="460"/>
                                </a:lnTo>
                                <a:lnTo>
                                  <a:pt x="76" y="517"/>
                                </a:lnTo>
                                <a:lnTo>
                                  <a:pt x="78" y="512"/>
                                </a:lnTo>
                                <a:lnTo>
                                  <a:pt x="55" y="572"/>
                                </a:lnTo>
                                <a:lnTo>
                                  <a:pt x="56" y="567"/>
                                </a:lnTo>
                                <a:lnTo>
                                  <a:pt x="48" y="628"/>
                                </a:lnTo>
                                <a:lnTo>
                                  <a:pt x="48" y="621"/>
                                </a:lnTo>
                                <a:lnTo>
                                  <a:pt x="56" y="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xmlns:wp14="http://schemas.microsoft.com/office/word/2010/wordml" w:rsidR="00422600" w:rsidP="002360B1" w:rsidRDefault="00422600" w14:paraId="4B94D5A5" wp14:textId="777777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4873920" y="901360"/>
                            <a:ext cx="77025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2360B1" w:rsidRDefault="00422600" w14:paraId="0AE2B89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eastAsia="Cambria" w:cs="Arial"/>
                                  <w:color w:val="000000"/>
                                  <w:lang w:val="en-US"/>
                                </w:rPr>
                                <w:t>Normes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BF436B">
              <v:group id="Zone de dessin 538" style="position:absolute;left:0;text-align:left;margin-left:-1.95pt;margin-top:21.75pt;width:483pt;height:210.75pt;z-index:251918336" coordsize="61341,26765" o:spid="_x0000_s1026" editas="canvas" w14:anchorId="259419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">
                <v:shape id="_x0000_s1027" style="position:absolute;width:61341;height:26765;visibility:visible;mso-wrap-style:square" type="#_x0000_t75">
                  <v:fill o:detectmouseclick="t"/>
                  <v:path o:connecttype="none"/>
                </v:shape>
                <v:oval id="Oval 226" style="position:absolute;left:21736;top:12757;width:16668;height:6705;visibility:visible;mso-wrap-style:square;v-text-anchor:top" o:spid="_x0000_s1028" strokeweight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"/>
                <v:shape id="Freeform 227" style="position:absolute;left:21602;top:12623;width:16942;height:6973;visibility:visible;mso-wrap-style:square;v-text-anchor:top" coordsize="3073,1264" o:spid="_x0000_s1029" fillcolor="black" strokeweight="3e-5mm" path="m1,636c,634,,631,1,629l9,567v,-1,,-3,1,-5l33,502v1,-2,1,-3,2,-4l72,439v1,-2,2,-3,3,-4l126,380r66,-55l269,273r89,-48l458,181,566,141,685,105,810,75,943,49,1083,28,1229,13,1380,4,1536,r156,3l1843,13r146,15l2129,49r133,26l2388,105r117,35l2615,180r98,45l2802,271r78,53l2945,378r53,57c2999,436,3000,437,3001,439r37,59c3039,499,3039,500,3040,502r23,60c3064,564,3064,566,3064,567r8,62c3073,631,3073,634,3072,636r-8,62c3064,699,3064,701,3063,703r-23,61c3039,765,3039,767,3038,768r-37,58c3000,828,2999,829,2998,830r-51,56l2882,941r-78,52l2715,1041r-99,43l2507,1124r-118,35l2263,1191r-133,25l1990,1237r-146,15l1693,1261r-156,3l1381,1261r-151,-9l1084,1237,944,1216,811,1191,686,1160,568,1124,459,1085r-99,-44l271,994,194,942,128,888,75,830v-1,-1,-2,-2,-3,-4l35,768v-1,-1,-1,-3,-2,-4l10,703c9,701,9,699,9,698l1,636xm56,691r-1,-5l78,747r-2,-4l113,801r-3,-4l159,851r62,51l294,951r85,46l476,1040r105,38l697,1113r123,31l951,1169r138,21l1233,1205r149,8l1536,1216r154,-2l1839,1205r144,-15l2121,1169r131,-25l2376,1113r114,-34l2597,1041r95,-43l2777,952r74,-48l2912,853r51,-56l2960,801r37,-58l2995,747r23,-61l3017,691r8,-62l3025,636r-8,-62l3018,579r-23,-60l2997,523r-37,-59l2963,468r-49,-53l2853,363r-74,-49l2694,268r-96,-43l2492,186,2377,152,2253,122,2122,96,1984,75,1840,60,1691,51,1537,48r-154,3l1234,60,1090,75,952,96,821,122,698,151,583,186,477,224r-96,44l296,312r-73,50l161,413r-51,55l113,464,76,523r2,-4l55,579r1,-5l48,636r,-7l56,6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">
                  <v:path arrowok="t" o:connecttype="custom" o:connectlocs="4962,312761;19296,274700;69465,209610;197369,124111;377648,57919;597070,15445;846814,0;1096558,15445;1316532,57919;1495708,124111;1623612,208507;1674884,274700;1689218,312761;1689218,385021;1674884,423633;1624715,488723;1496811,574222;1317083,639311;1097110,682337;847366,697230;597622,682337;378200,639863;198472,574222;70568,489826;19296,423633;4962,385021;30322,378402;62298,441836;121840,497549;262424,573670;452075,631037;679767,664685;931716,669650;1169332,644827;1372765,595183;1530992,525129;1633536,439630;1651178,412050;1667717,346960;1663858,319380;1631882,255945;1572891,200233;1432307,124111;1242105,67296;1014413,33096;762464,28132;524848,52954;321415,102599;163188,172101;60644,258152;43002,286284;26463,350821" o:connectangles="0,0,0,0,0,0,0,0,0,0,0,0,0,0,0,0,0,0,0,0,0,0,0,0,0,0,0,0,0,0,0,0,0,0,0,0,0,0,0,0,0,0,0,0,0,0,0,0,0,0,0,0"/>
                  <o:lock v:ext="edit" verticies="t"/>
                </v:shape>
                <v:rect id="Rectangle 228" style="position:absolute;left:25806;top:14522;width:9068;height:1753;visibility:visible;mso-wrap-style:non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>
                  <v:textbox style="mso-fit-shape-to-text:t" inset="0,0,0,0">
                    <w:txbxContent>
                      <w:p w:rsidR="00422600" w:rsidRDefault="00422600" w14:paraId="090EA174" wp14:textId="77777777">
                        <w:r>
                          <w:rPr>
                            <w:rFonts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Tensiomètre </w:t>
                        </w:r>
                      </w:p>
                    </w:txbxContent>
                  </v:textbox>
                </v:rect>
                <v:rect id="Rectangle 229" style="position:absolute;left:27127;top:16198;width:6185;height:1753;visibility:visible;mso-wrap-style:non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YUqwAAAANwAAAAPAAAAZHJzL2Rvd25yZXYueG1sRE9LasMw&#10;EN0XcgcxgewaOYE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9k2FKsAAAADcAAAADwAAAAAA&#10;AAAAAAAAAAAHAgAAZHJzL2Rvd25yZXYueG1sUEsFBgAAAAADAAMAtwAAAPQCAAAAAA==&#10;">
                  <v:textbox style="mso-fit-shape-to-text:t" inset="0,0,0,0">
                    <w:txbxContent>
                      <w:p w:rsidR="00422600" w:rsidRDefault="00422600" w14:paraId="1F09D0A2" wp14:textId="77777777">
                        <w:r>
                          <w:rPr>
                            <w:rFonts w:cs="Arial"/>
                            <w:b/>
                            <w:bCs/>
                            <w:color w:val="000000"/>
                            <w:lang w:val="en-US"/>
                          </w:rPr>
                          <w:t>SPG 300</w:t>
                        </w:r>
                      </w:p>
                    </w:txbxContent>
                  </v:textbox>
                </v:rect>
                <v:oval id="Oval 230" style="position:absolute;left:133;top:16992;width:16669;height:6623;visibility:visible;mso-wrap-style:square;v-text-anchor:top" o:spid="_x0000_s1032" strokeweight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"/>
                <v:shape id="Freeform 231" style="position:absolute;top:16859;width:16935;height:6883;visibility:visible;mso-wrap-style:square;v-text-anchor:top" coordsize="3073,1248" o:spid="_x0000_s1033" fillcolor="black" strokeweight="3e-5mm" path="m1,628c,626,,623,1,621l9,560v,-2,,-3,1,-5l33,495v1,-2,1,-3,2,-5l72,433v1,-1,2,-2,3,-3l126,375r66,-55l269,269r89,-47l458,178,566,139,685,104,810,73,943,48,1083,28,1229,13,1380,4,1536,r156,3l1843,13r146,15l2129,48r133,25l2388,104r117,34l2615,178r98,42l2802,268r77,50l2945,373r53,57c2999,431,3000,432,3001,433r37,57c3039,492,3039,493,3040,495r23,60c3064,557,3064,558,3064,560r8,61c3073,623,3073,626,3072,628r-8,61c3064,690,3064,692,3063,694r-23,60c3039,756,3039,757,3038,758r-37,58c3000,818,2999,819,2998,820r-51,55l2882,929r-78,52l2715,1028r-99,43l2506,1110r-117,35l2263,1176r-133,25l1990,1221r-146,15l1693,1245r-156,3l1381,1245r-151,-9l1084,1221,944,1201,811,1176,686,1146,568,1110,459,1072r-99,-44l271,982,194,930,128,877,75,820v-1,-1,-2,-2,-3,-4l35,758v-1,-1,-1,-2,-2,-4l10,694c9,692,9,690,9,689l1,628xm56,682r-1,-5l78,737r-2,-4l113,791r-3,-4l159,840r62,50l294,939r85,45l476,1027r105,37l697,1099r123,30l951,1154r138,20l1233,1189r149,8l1536,1200r154,-2l1839,1189r144,-15l2121,1154r131,-25l2376,1099r115,-34l2597,1028r95,-43l2777,940r74,-48l2912,842r51,-55l2960,791r37,-58l2995,737r23,-60l3017,682r8,-61l3025,628r-8,-61l3018,572r-23,-60l2997,517r-37,-57l2963,463r-49,-53l2853,359r-74,-48l2694,264r-96,-41l2492,184,2377,151,2253,120,2122,95,1984,75,1840,60,1691,51,1537,48r-154,3l1234,60,1090,75,952,95,821,120,698,151,583,184,477,222r-96,43l296,310r-73,47l161,408r-51,55l113,460,76,517r2,-5l55,572r1,-5l48,628r,-7l56,6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">
                  <v:path arrowok="t" o:connecttype="custom" o:connectlocs="4960,308871;19289,270262;69439,206833;197296,122445;377507,57362;596846,15444;846497,0;1096147,15444;1316038,57362;1495147,121342;1623004,205730;1674256,270262;1688585,308871;1688585,380021;1674256,418078;1624106,482610;1496249,566998;1316589,631530;1096699,673448;847048,688340;597398,673448;378058,632081;198398,566998;70541,483713;19289,418078;4960,380021;30311,373402;62275,436280;121794,490883;262326,566446;451906,622705;679512,655798;931367,660762;1168893,636494;1372802,587406;1530418,518461;1632923,434073;1650559,406496;1667092,342515;1663234,315489;1631270,253715;1572302,198008;1431770,122997;1241639,66187;1014033,33093;762178,28129;524652,52398;321294,101486;163127,170982;60622,255370;42986,282396;26453,346376" o:connectangles="0,0,0,0,0,0,0,0,0,0,0,0,0,0,0,0,0,0,0,0,0,0,0,0,0,0,0,0,0,0,0,0,0,0,0,0,0,0,0,0,0,0,0,0,0,0,0,0,0,0,0,0"/>
                  <o:lock v:ext="edit" verticies="t"/>
                </v:shape>
                <v:rect id="Rectangle 232" style="position:absolute;left:3003;top:19612;width:11321;height:1753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">
                  <v:textbox style="mso-fit-shape-to-text:t" inset="0,0,0,0">
                    <w:txbxContent>
                      <w:p w:rsidR="00422600" w:rsidRDefault="00422600" w14:paraId="0E20ADE4" wp14:textId="77777777">
                        <w:r>
                          <w:rPr>
                            <w:rFonts w:cs="Arial"/>
                            <w:color w:val="000000"/>
                            <w:lang w:val="en-US"/>
                          </w:rPr>
                          <w:t>Environnement</w:t>
                        </w:r>
                      </w:p>
                    </w:txbxContent>
                  </v:textbox>
                </v:rect>
                <v:oval id="Oval 233" style="position:absolute;left:44488;top:17519;width:16668;height:6712;visibility:visible;mso-wrap-style:square;v-text-anchor:top" o:spid="_x0000_s1035" strokeweight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">
                  <v:textbox>
                    <w:txbxContent>
                      <w:p w:rsidR="00422600" w:rsidP="004732A3" w:rsidRDefault="00422600" w14:paraId="3AE6F62E" wp14:textId="77777777">
                        <w:pPr>
                          <w:jc w:val="center"/>
                        </w:pPr>
                        <w:r>
                          <w:t>Boîtier de transport</w:t>
                        </w:r>
                      </w:p>
                    </w:txbxContent>
                  </v:textbox>
                </v:oval>
                <v:shape id="Freeform 234" style="position:absolute;left:44354;top:17392;width:16942;height:6972;visibility:visible;mso-wrap-style:square;v-text-anchor:top" coordsize="3073,1264" o:spid="_x0000_s1036" fillcolor="black" strokeweight="3e-5mm" path="m1,636c,634,,631,1,629l9,567v,-1,,-3,1,-5l33,502v1,-2,1,-3,2,-4l72,439v1,-2,2,-3,3,-4l126,380r66,-55l269,273r89,-48l458,181,566,141,685,105,810,75,943,49,1083,28,1229,13,1380,4,1536,r156,3l1843,13r146,15l2129,49r133,26l2388,105r117,35l2615,180r98,45l2802,271r78,53l2945,378r53,57c2999,436,3000,437,3001,439r37,59c3039,499,3039,500,3040,502r23,60c3064,564,3064,566,3064,567r8,62c3073,631,3073,634,3072,636r-8,62c3064,699,3064,701,3063,703r-23,61c3039,765,3039,767,3038,768r-37,58c3000,828,2999,829,2998,830r-51,56l2882,941r-78,52l2715,1041r-99,43l2507,1124r-118,35l2263,1191r-133,25l1990,1237r-146,15l1693,1261r-156,3l1381,1261r-151,-9l1084,1237,944,1216,811,1191,686,1160,568,1124,459,1085r-99,-44l271,994,194,942,128,888,75,830v-1,-1,-2,-2,-3,-4l35,768v-1,-1,-1,-3,-2,-4l10,703c9,701,9,699,9,698l1,636xm56,691r-1,-5l78,747r-2,-4l113,801r-3,-4l159,851r62,51l294,951r85,46l476,1040r105,38l697,1113r123,31l951,1169r138,21l1233,1205r149,8l1536,1216r154,-2l1839,1205r144,-15l2121,1169r131,-25l2376,1113r114,-34l2597,1041r95,-43l2777,952r74,-48l2912,853r51,-56l2960,801r37,-58l2995,747r23,-61l3017,691r8,-62l3025,636r-8,-62l3018,579r-23,-60l2997,523r-37,-59l2963,468r-49,-53l2853,363r-74,-49l2694,268r-96,-43l2492,186,2377,152,2253,122,2122,96,1984,75,1840,60,1691,51,1537,48r-154,3l1234,60,1090,75,952,96,821,122,698,151,583,186,477,224r-96,44l296,312r-73,50l161,413r-51,55l113,464,76,523r2,-4l55,579r1,-5l48,636r,-7l56,6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">
                  <v:path arrowok="t" o:connecttype="custom" o:connectlocs="4962,312761;19296,274700;69465,209610;197369,124111;377648,57919;597070,15445;846814,0;1096558,15445;1316532,57919;1495708,124111;1623612,208507;1674884,274700;1689218,312761;1689218,385021;1674884,423633;1624715,488723;1496811,574222;1317083,639311;1097110,682337;847366,697230;597622,682337;378200,639863;198472,574222;70568,489826;19296,423633;4962,385021;30322,378402;62298,441836;121840,497549;262424,573670;452075,631037;679767,664685;931716,669650;1169332,644827;1372765,595183;1530992,525129;1633536,439630;1651178,412050;1667717,346960;1663858,319380;1631882,255945;1572891,200233;1432307,124111;1242105,67296;1014413,33096;762464,28132;524848,52954;321415,102599;163188,172101;60644,258152;43002,286284;26463,350821" o:connectangles="0,0,0,0,0,0,0,0,0,0,0,0,0,0,0,0,0,0,0,0,0,0,0,0,0,0,0,0,0,0,0,0,0,0,0,0,0,0,0,0,0,0,0,0,0,0,0,0,0,0,0,0"/>
                  <o:lock v:ext="edit" verticies="t"/>
                </v:shape>
                <v:oval id="Oval 240" style="position:absolute;left:29762;top:133;width:16669;height:6617;visibility:visible;mso-wrap-style:square;v-text-anchor:top" o:spid="_x0000_s1037" strokeweight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"/>
                <v:shape id="Freeform 241" style="position:absolute;left:29629;width:16935;height:6883;visibility:visible;mso-wrap-style:square;v-text-anchor:top" coordsize="3073,1248" o:spid="_x0000_s1038" fillcolor="black" strokeweight="3e-5mm" path="m1,628c,626,,623,1,621l9,560v,-2,,-3,1,-5l33,495v1,-2,1,-3,2,-5l72,433v1,-1,2,-2,3,-3l126,375r66,-55l269,269r89,-47l458,178,566,139,685,104,810,73,943,48,1083,28,1229,13,1380,4,1536,r156,3l1843,13r146,15l2129,48r133,25l2388,104r117,34l2615,178r98,42l2802,268r77,50l2945,373r53,57c2999,431,3000,432,3001,433r37,57c3039,492,3039,493,3040,495r23,60c3064,557,3064,558,3064,560r8,61c3073,623,3073,626,3072,628r-8,61c3064,690,3064,692,3063,694r-23,60c3039,756,3039,757,3038,758r-37,58c3000,818,2999,819,2998,820r-51,55l2882,929r-78,52l2715,1028r-99,43l2506,1110r-117,35l2263,1176r-133,25l1990,1221r-146,15l1693,1245r-156,3l1381,1245r-151,-9l1084,1221,944,1201,811,1176,686,1146,568,1110,459,1072r-99,-44l271,982,194,930,128,877,75,820v-1,-1,-2,-2,-3,-4l35,758v-1,-1,-1,-2,-2,-4l10,694c9,692,9,690,9,689l1,628xm56,682r-1,-5l78,737r-2,-4l113,791r-3,-4l159,840r62,50l294,939r85,45l475,1027r106,37l697,1099r123,30l951,1154r138,20l1233,1189r149,8l1536,1200r154,-2l1839,1189r144,-15l2121,1154r131,-25l2376,1099r115,-34l2597,1028r95,-43l2777,940r74,-48l2912,842r51,-55l2960,791r37,-58l2995,737r23,-60l3017,682r8,-61l3025,628r-8,-61l3018,572r-23,-60l2997,517r-37,-57l2963,463r-49,-53l2853,359r-74,-48l2694,264r-96,-41l2492,184,2377,151,2253,120,2122,95,1984,75,1840,60,1691,51,1537,48r-154,3l1234,60,1090,75,952,95,821,120,698,151,583,184,477,222r-96,43l296,310r-73,47l161,408r-51,55l113,460,76,517r2,-5l55,572r1,-5l48,628r,-7l56,6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">
                  <v:path arrowok="t" o:connecttype="custom" o:connectlocs="4960,308871;19289,270262;69439,206833;197296,122445;377507,57362;596846,15444;846497,0;1096147,15444;1316038,57362;1495147,121342;1623004,205730;1674256,270262;1688585,308871;1688585,380021;1674256,418078;1624106,482610;1496249,566998;1316589,631530;1096699,673448;847048,688340;597398,673448;378058,632081;198398,566998;70541,483713;19289,418078;4960,380021;30311,373402;62275,436280;121794,490883;261775,566446;451906,622705;679512,655798;931367,660762;1168893,636494;1372802,587406;1530418,518461;1632923,434073;1650559,406496;1667092,342515;1663234,315489;1631270,253715;1572302,198008;1431770,122997;1241639,66187;1014033,33093;762178,28129;524652,52398;321294,101486;163127,170982;60622,255370;42986,282396;26453,346376" o:connectangles="0,0,0,0,0,0,0,0,0,0,0,0,0,0,0,0,0,0,0,0,0,0,0,0,0,0,0,0,0,0,0,0,0,0,0,0,0,0,0,0,0,0,0,0,0,0,0,0,0,0,0,0"/>
                  <o:lock v:ext="edit" verticies="t"/>
                </v:shape>
                <v:rect id="Rectangle 242" style="position:absolute;left:34776;top:2780;width:7705;height:1753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">
                  <v:textbox style="mso-fit-shape-to-text:t" inset="0,0,0,0">
                    <w:txbxContent>
                      <w:p w:rsidR="00422600" w:rsidRDefault="00422600" w14:paraId="456AE48A" wp14:textId="77777777">
                        <w:r>
                          <w:rPr>
                            <w:rFonts w:cs="Arial"/>
                            <w:color w:val="000000"/>
                            <w:lang w:val="en-US"/>
                          </w:rPr>
                          <w:t>Utilisateur</w:t>
                        </w:r>
                      </w:p>
                    </w:txbxContent>
                  </v:textbox>
                </v:rect>
                <v:oval id="Oval 243" style="position:absolute;left:5073;top:133;width:16663;height:6617;visibility:visible;mso-wrap-style:square;v-text-anchor:top" o:spid="_x0000_s1040" strokeweight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"/>
                <v:shape id="Freeform 244" style="position:absolute;left:4940;width:16935;height:6883;visibility:visible;mso-wrap-style:square;v-text-anchor:top" coordsize="3073,1248" o:spid="_x0000_s1041" fillcolor="black" strokeweight="3e-5mm" path="m1,628c,626,,623,1,621l9,560v,-2,,-3,1,-5l33,495v1,-2,1,-3,2,-5l72,433v1,-1,2,-2,3,-3l126,375r66,-55l269,269r89,-47l458,178,566,139,685,104,810,73,943,48,1083,28,1229,13,1380,4,1536,r156,3l1843,13r146,15l2129,48r133,25l2388,104r117,34l2615,178r98,42l2802,268r77,50l2945,373r53,57c2999,431,3000,432,3001,433r37,57c3039,492,3039,493,3040,495r23,60c3064,557,3064,558,3064,560r8,61c3073,623,3073,626,3072,628r-8,61c3064,690,3064,692,3063,694r-23,60c3039,756,3039,757,3038,758r-37,58c3000,818,2999,819,2998,820r-51,55l2882,929r-78,52l2715,1028r-99,43l2506,1110r-117,35l2263,1176r-133,25l1990,1221r-146,15l1693,1245r-156,3l1381,1245r-151,-9l1084,1221,944,1201,811,1176,686,1146,568,1110,459,1072r-99,-44l271,982,194,930,128,877,75,820v-1,-1,-2,-2,-3,-4l35,758v-1,-1,-1,-2,-2,-4l10,694c9,692,9,690,9,689l1,628xm56,682r-1,-5l78,737r-2,-4l113,791r-3,-4l159,840r62,50l294,939r85,45l476,1027r105,37l697,1099r123,30l951,1154r138,20l1233,1189r149,8l1536,1200r154,-2l1839,1189r144,-15l2121,1154r131,-25l2376,1099r115,-34l2597,1028r95,-43l2777,940r74,-48l2912,842r51,-55l2960,791r37,-58l2995,737r23,-60l3017,682r8,-61l3025,628r-8,-61l3018,572r-23,-60l2997,517r-37,-57l2963,463r-49,-53l2853,359r-74,-48l2694,264r-96,-41l2492,184,2377,151,2253,120,2122,95,1984,75,1840,60,1691,51,1537,48r-154,3l1234,60,1090,75,952,95,821,120,698,151,583,184,477,222r-96,43l296,310r-73,47l161,408r-51,55l113,460,76,517r2,-5l55,572r1,-5l48,628r,-7l56,6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">
                  <v:path arrowok="t" o:connecttype="custom" o:connectlocs="4960,308871;19289,270262;69439,206833;197296,122445;377507,57362;596846,15444;846497,0;1096147,15444;1316038,57362;1495147,121342;1623004,205730;1674256,270262;1688585,308871;1688585,380021;1674256,418078;1624106,482610;1496249,566998;1316589,631530;1096699,673448;847048,688340;597398,673448;378058,632081;198398,566998;70541,483713;19289,418078;4960,380021;30311,373402;62275,436280;121794,490883;262326,566446;451906,622705;679512,655798;931367,660762;1168893,636494;1372802,587406;1530418,518461;1632923,434073;1650559,406496;1667092,342515;1663234,315489;1631270,253715;1572302,198008;1431770,122997;1241639,66187;1014033,33093;762178,28129;524652,52398;321294,101486;163127,170982;60622,255370;42986,282396;26453,346376" o:connectangles="0,0,0,0,0,0,0,0,0,0,0,0,0,0,0,0,0,0,0,0,0,0,0,0,0,0,0,0,0,0,0,0,0,0,0,0,0,0,0,0,0,0,0,0,0,0,0,0,0,0,0,0"/>
                  <o:lock v:ext="edit" verticies="t"/>
                </v:shape>
                <v:rect id="Rectangle 245" style="position:absolute;left:10814;top:1930;width:5422;height:1753;visibility:visible;mso-wrap-style:none;v-text-anchor:top" o:spid="_x0000_s10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J4wQAAANw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eb6A/zPpCMjNEwAA//8DAFBLAQItABQABgAIAAAAIQDb4fbL7gAAAIUBAAATAAAAAAAAAAAAAAAA&#10;AAAAAABbQ29udGVudF9UeXBlc10ueG1sUEsBAi0AFAAGAAgAAAAhAFr0LFu/AAAAFQEAAAsAAAAA&#10;AAAAAAAAAAAAHwEAAF9yZWxzLy5yZWxzUEsBAi0AFAAGAAgAAAAhANiEcnjBAAAA3AAAAA8AAAAA&#10;AAAAAAAAAAAABwIAAGRycy9kb3ducmV2LnhtbFBLBQYAAAAAAwADALcAAAD1AgAAAAA=&#10;">
                  <v:textbox style="mso-fit-shape-to-text:t" inset="0,0,0,0">
                    <w:txbxContent>
                      <w:p w:rsidR="00422600" w:rsidRDefault="00422600" w14:paraId="30511F73" wp14:textId="77777777">
                        <w:r>
                          <w:rPr>
                            <w:rFonts w:cs="Arial"/>
                            <w:color w:val="000000"/>
                            <w:lang w:val="en-US"/>
                          </w:rPr>
                          <w:t xml:space="preserve">Tension </w:t>
                        </w:r>
                      </w:p>
                    </w:txbxContent>
                  </v:textbox>
                </v:rect>
                <v:rect id="Rectangle 246" style="position:absolute;left:10636;top:3606;width:5848;height:1753;visibility:visible;mso-wrap-style:none;v-text-anchor:top" o:spid="_x0000_s10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">
                  <v:textbox style="mso-fit-shape-to-text:t" inset="0,0,0,0">
                    <w:txbxContent>
                      <w:p w:rsidR="00422600" w:rsidRDefault="00422600" w14:paraId="7937D217" wp14:textId="77777777">
                        <w:r>
                          <w:rPr>
                            <w:rFonts w:cs="Arial"/>
                            <w:color w:val="000000"/>
                            <w:lang w:val="en-US"/>
                          </w:rPr>
                          <w:t>artérielle</w:t>
                        </w:r>
                      </w:p>
                    </w:txbxContent>
                  </v:textbox>
                </v:rect>
                <v:shape id="Freeform 247" style="position:absolute;left:14325;top:16071;width:7404;height:1880;visibility:visible;mso-wrap-style:square;v-text-anchor:top" coordsize="1166,296" o:spid="_x0000_s1044" fillcolor="black" strokeweight="3e-5mm" path="m2,296l1166,13,1163,,,283r2,1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">
                  <v:path arrowok="t" o:connecttype="custom" o:connectlocs="1270,187960;740410,8255;738505,0;0,179705;1270,187960" o:connectangles="0,0,0,0,0"/>
                </v:shape>
                <v:shape id="Freeform 249" style="position:absolute;left:38392;top:16071;width:8540;height:2490;visibility:visible;mso-wrap-style:square;v-text-anchor:top" coordsize="1345,392" o:spid="_x0000_s1045" fillcolor="black" strokeweight="3e-5mm" path="m5,l1345,378r-5,14l,13,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">
                  <v:path arrowok="t" o:connecttype="custom" o:connectlocs="3175,0;854075,240030;850900,248920;0,8255;3175,0" o:connectangles="0,0,0,0,0"/>
                </v:shape>
                <v:rect id="Rectangle 250" style="position:absolute;left:21018;top:7493;width:819;height:1752;visibility:visible;mso-wrap-style:none;v-text-anchor:top" o:spid="_x0000_s10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">
                  <v:textbox style="mso-fit-shape-to-text:t" inset="0,0,0,0">
                    <w:txbxContent>
                      <w:p w:rsidR="00422600" w:rsidRDefault="00422600" w14:paraId="3DEEC669" wp14:textId="77777777"/>
                    </w:txbxContent>
                  </v:textbox>
                </v:rect>
                <v:shape id="Freeform 254" style="position:absolute;left:38017;top:11042;width:5931;height:4178;visibility:visible;mso-wrap-style:square;v-text-anchor:top" coordsize="345,1104" o:spid="_x0000_s1047" fillcolor="black" strokeweight="3e-5mm" path="m331,l,1100r13,4l345,4,33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">
                  <v:path arrowok="t" o:connecttype="custom" o:connectlocs="569023,0;0,416316;22348,417830;593090,1514;569023,0" o:connectangles="0,0,0,0,0"/>
                </v:shape>
                <v:shape id="Freeform 256" style="position:absolute;left:17451;top:5798;width:19711;height:8541;rotation:426992fd;visibility:visible;mso-wrap-style:square;v-text-anchor:top" coordsize="2367,1928" o:spid="_x0000_s1048" fillcolor="black" strokeweight="3e-5mm" path="m15,307l171,617,326,916r77,143l479,1195r77,127l633,1442r77,109l786,1648r75,84l936,1802r74,54l1009,1855r75,38l1082,1893r74,19l1155,1911r74,1l1226,1913r38,-10l1263,1903r39,-20l1343,1855r41,-37l1428,1772r44,-53l1518,1661r46,-66l1658,1449r94,-162l1844,1116r89,-177l2019,763r79,-170l2169,434r61,-142l2257,229r24,-57l2302,122r17,-42l2333,46r11,-25l2350,6r2,-6l2367,6r-2,5l2359,28r-11,25l2334,86r-17,43l2296,179r-24,57l2245,299r-61,142l2113,600r-79,170l1948,946r-89,177l1765,1295r-94,163l1577,1604r-46,66l1485,1730r-46,53l1395,1829r-43,39l1309,1898r-39,20c1270,1918,1269,1918,1269,1918r-38,10c1230,1928,1229,1928,1228,1928r-74,-1c1154,1927,1153,1927,1152,1927r-74,-19c1078,1908,1077,1908,1077,1908r-75,-38c1001,1869,1001,1869,1001,1869r-76,-56l849,1743r-76,-86l697,1560,620,1451,543,1331,465,1202,388,1066,311,923,156,624,,314r15,-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">
                  <v:path arrowok="t" o:connecttype="custom" o:connectlocs="142395,273334;335585,469142;462990,585652;591229,687100;716969,767284;841044,822217;902665,838608;962620,847025;1023409,847025;1052554,843038;1084197,834178;1152480,805382;1225759,761525;1302369,706592;1458919,570147;1609641,415981;1747039,262702;1856958,129357;1899426,76197;1931070,35440;1951888,9303;1958549,0;1969375,4873;1955218,23479;1929404,57148;1891932,104549;1818653,195365;1693745,341114;1548020,497494;1391469,645901;1274889,739818;1198279,789877;1125833,827533;1057550,849683;1025074,854113;960955,853670;897668,845253;834382,828419;770263,803167;643690,734059;516284,642800;387213,532492;258975,408893;0,139103" o:connectangles="0,0,0,0,0,0,0,0,0,0,0,0,0,0,0,0,0,0,0,0,0,0,0,0,0,0,0,0,0,0,0,0,0,0,0,0,0,0,0,0,0,0,0,0"/>
                </v:shape>
                <v:shape id="Freeform 241" style="position:absolute;left:43354;top:6473;width:16935;height:6884;visibility:visible;mso-wrap-style:square;v-text-anchor:top" coordsize="3073,1248" o:spid="_x0000_s1049" fillcolor="black" strokeweight="3e-5mm" o:spt="100" adj="-11796480,,5400" path="m1,628c,626,,623,1,621l9,560v,-2,,-3,1,-5l33,495v1,-2,1,-3,2,-5l72,433v1,-1,2,-2,3,-3l126,375r66,-55l269,269r89,-47l458,178,566,139,685,104,810,73,943,48,1083,28,1229,13,1380,4,1536,r156,3l1843,13r146,15l2129,48r133,25l2388,104r117,34l2615,178r98,42l2802,268r77,50l2945,373r53,57c2999,431,3000,432,3001,433r37,57c3039,492,3039,493,3040,495r23,60c3064,557,3064,558,3064,560r8,61c3073,623,3073,626,3072,628r-8,61c3064,690,3064,692,3063,694r-23,60c3039,756,3039,757,3038,758r-37,58c3000,818,2999,819,2998,820r-51,55l2882,929r-78,52l2715,1028r-99,43l2506,1110r-117,35l2263,1176r-133,25l1990,1221r-146,15l1693,1245r-156,3l1381,1245r-151,-9l1084,1221,944,1201,811,1176,686,1146,568,1110,459,1072r-99,-44l271,982,194,930,128,877,75,820v-1,-1,-2,-2,-3,-4l35,758v-1,-1,-1,-2,-2,-4l10,694c9,692,9,690,9,689l1,628xm56,682r-1,-5l78,737r-2,-4l113,791r-3,-4l159,840r62,50l294,939r85,45l475,1027r106,37l697,1099r123,30l951,1154r138,20l1233,1189r149,8l1536,1200r154,-2l1839,1189r144,-15l2121,1154r131,-25l2376,1099r115,-34l2597,1028r95,-43l2777,940r74,-48l2912,842r51,-55l2960,791r37,-58l2995,737r23,-60l3017,682r8,-61l3025,628r-8,-61l3018,572r-23,-60l2997,517r-37,-57l2963,463r-49,-53l2853,359r-74,-48l2694,264r-96,-41l2492,184,2377,151,2253,120,2122,95,1984,75,1840,60,1691,51,1537,48r-154,3l1234,60,1090,75,952,95,821,120,698,151,583,184,477,222r-96,43l296,310r-73,47l161,408r-51,55l113,460,76,517r2,-5l55,572r1,-5l48,628r,-7l56,6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">
                  <v:stroke joinstyle="round"/>
                  <v:formulas/>
                  <v:path textboxrect="0,0,3073,1248" arrowok="t" o:connecttype="custom" o:connectlocs="4960,308871;19289,270262;69439,206833;197296,122445;377507,57362;596846,15444;846497,0;1096147,15444;1316038,57362;1495147,121342;1623004,205730;1674256,270262;1688585,308871;1688585,380021;1674256,418078;1624106,482610;1496249,566998;1316589,631530;1096699,673448;847048,688340;597398,673448;378058,632081;198398,566998;70541,483713;19289,418078;4960,380021;30311,373402;62275,436280;121794,490883;261775,566446;451906,622705;679512,655798;931367,660762;1168893,636494;1372802,587406;1530418,518461;1632923,434073;1650559,406496;1667092,342515;1663234,315489;1631270,253715;1572302,198008;1431770,122997;1241639,66187;1014033,33093;762178,28129;524652,52398;321294,101486;163127,170982;60622,255370;42986,282396;26453,346376" o:connectangles="0,0,0,0,0,0,0,0,0,0,0,0,0,0,0,0,0,0,0,0,0,0,0,0,0,0,0,0,0,0,0,0,0,0,0,0,0,0,0,0,0,0,0,0,0,0,0,0,0,0,0,0"/>
                  <o:lock v:ext="edit" verticies="t"/>
                  <v:textbox>
                    <w:txbxContent>
                      <w:p w:rsidR="00422600" w:rsidP="002360B1" w:rsidRDefault="00422600" w14:paraId="3656B9AB" wp14:textId="7777777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rect id="Rectangle 455" style="position:absolute;left:48739;top:9013;width:7702;height:1753;visibility:visible;mso-wrap-style:square;v-text-anchor:top" o:spid="_x0000_s10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">
                  <v:textbox style="mso-fit-shape-to-text:t" inset="0,0,0,0">
                    <w:txbxContent>
                      <w:p w:rsidR="00422600" w:rsidP="002360B1" w:rsidRDefault="00422600" w14:paraId="03FF8A7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eastAsia="Cambria" w:cs="Arial"/>
                            <w:color w:val="000000"/>
                            <w:lang w:val="en-US"/>
                          </w:rPr>
                          <w:t>Normes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xmlns:wp14="http://schemas.microsoft.com/office/word/2010/wordml" w:rsidR="00D03660" w:rsidP="00D03660" w:rsidRDefault="00D03660" w14:paraId="45FB0818" wp14:textId="77777777"/>
    <w:p xmlns:wp14="http://schemas.microsoft.com/office/word/2010/wordml" w:rsidRPr="00484EEB" w:rsidR="00A670DD" w:rsidP="00D03660" w:rsidRDefault="00A670DD" w14:paraId="049F31CB" wp14:textId="77777777"/>
    <w:tbl>
      <w:tblPr>
        <w:tblStyle w:val="Grilledutableau"/>
        <w:tblW w:w="9744" w:type="dxa"/>
        <w:tblLook w:val="04A0" w:firstRow="1" w:lastRow="0" w:firstColumn="1" w:lastColumn="0" w:noHBand="0" w:noVBand="1"/>
      </w:tblPr>
      <w:tblGrid>
        <w:gridCol w:w="3779"/>
        <w:gridCol w:w="2800"/>
        <w:gridCol w:w="1893"/>
        <w:gridCol w:w="1272"/>
      </w:tblGrid>
      <w:tr xmlns:wp14="http://schemas.microsoft.com/office/word/2010/wordml" w:rsidRPr="00713DE6" w:rsidR="00A3112C" w:rsidTr="7C7DC995" w14:paraId="7150958F" wp14:textId="77777777">
        <w:trPr>
          <w:trHeight w:val="221"/>
        </w:trPr>
        <w:tc>
          <w:tcPr>
            <w:tcW w:w="3779" w:type="dxa"/>
            <w:tcMar/>
            <w:vAlign w:val="center"/>
          </w:tcPr>
          <w:p w:rsidRPr="00713DE6" w:rsidR="00A3112C" w:rsidP="7C7DC995" w:rsidRDefault="00A3112C" w14:paraId="567BBE12" wp14:textId="77777777" wp14:noSpellErr="1">
            <w:pPr>
              <w:tabs>
                <w:tab w:val="left" w:pos="3835"/>
              </w:tabs>
              <w:jc w:val="center"/>
              <w:rPr>
                <w:rFonts w:cs="Calibri" w:cstheme="minorAscii"/>
                <w:b w:val="1"/>
                <w:bCs w:val="1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b w:val="1"/>
                <w:bCs w:val="1"/>
                <w:sz w:val="20"/>
                <w:szCs w:val="20"/>
              </w:rPr>
              <w:t>Fonctions de service</w:t>
            </w:r>
          </w:p>
        </w:tc>
        <w:tc>
          <w:tcPr>
            <w:tcW w:w="2800" w:type="dxa"/>
            <w:tcMar/>
            <w:vAlign w:val="center"/>
          </w:tcPr>
          <w:p w:rsidRPr="00713DE6" w:rsidR="00A3112C" w:rsidP="7C7DC995" w:rsidRDefault="00A3112C" w14:paraId="62BADB90" wp14:textId="77777777" wp14:noSpellErr="1">
            <w:pPr>
              <w:tabs>
                <w:tab w:val="left" w:pos="3835"/>
              </w:tabs>
              <w:jc w:val="center"/>
              <w:rPr>
                <w:rFonts w:cs="Calibri" w:cstheme="minorAscii"/>
                <w:b w:val="1"/>
                <w:bCs w:val="1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b w:val="1"/>
                <w:bCs w:val="1"/>
                <w:sz w:val="20"/>
                <w:szCs w:val="20"/>
              </w:rPr>
              <w:t>Critère</w:t>
            </w:r>
          </w:p>
        </w:tc>
        <w:tc>
          <w:tcPr>
            <w:tcW w:w="1893" w:type="dxa"/>
            <w:tcMar/>
            <w:vAlign w:val="center"/>
          </w:tcPr>
          <w:p w:rsidRPr="00713DE6" w:rsidR="00A3112C" w:rsidP="7C7DC995" w:rsidRDefault="00A3112C" w14:paraId="50A9890E" wp14:textId="77777777" wp14:noSpellErr="1">
            <w:pPr>
              <w:tabs>
                <w:tab w:val="left" w:pos="3835"/>
              </w:tabs>
              <w:jc w:val="center"/>
              <w:rPr>
                <w:rFonts w:cs="Calibri" w:cstheme="minorAscii"/>
                <w:b w:val="1"/>
                <w:bCs w:val="1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b w:val="1"/>
                <w:bCs w:val="1"/>
                <w:sz w:val="20"/>
                <w:szCs w:val="20"/>
              </w:rPr>
              <w:t>Niveau</w:t>
            </w:r>
          </w:p>
        </w:tc>
        <w:tc>
          <w:tcPr>
            <w:tcW w:w="1272" w:type="dxa"/>
            <w:tcMar/>
            <w:vAlign w:val="center"/>
          </w:tcPr>
          <w:p w:rsidRPr="00713DE6" w:rsidR="00A3112C" w:rsidP="7C7DC995" w:rsidRDefault="00A3112C" w14:paraId="1E733A33" wp14:textId="77777777" wp14:noSpellErr="1">
            <w:pPr>
              <w:tabs>
                <w:tab w:val="left" w:pos="3835"/>
              </w:tabs>
              <w:jc w:val="center"/>
              <w:rPr>
                <w:rFonts w:cs="Calibri" w:cstheme="minorAscii"/>
                <w:b w:val="1"/>
                <w:bCs w:val="1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b w:val="1"/>
                <w:bCs w:val="1"/>
                <w:sz w:val="20"/>
                <w:szCs w:val="20"/>
              </w:rPr>
              <w:t>Limite</w:t>
            </w:r>
          </w:p>
        </w:tc>
      </w:tr>
      <w:tr xmlns:wp14="http://schemas.microsoft.com/office/word/2010/wordml" w:rsidRPr="00713DE6" w:rsidR="004B1E67" w:rsidTr="7C7DC995" w14:paraId="4DDF45C8" wp14:textId="77777777">
        <w:trPr>
          <w:trHeight w:val="237"/>
        </w:trPr>
        <w:tc>
          <w:tcPr>
            <w:tcW w:w="3779" w:type="dxa"/>
            <w:vMerge w:val="restart"/>
            <w:tcMar/>
            <w:vAlign w:val="center"/>
          </w:tcPr>
          <w:p w:rsidRPr="00713DE6" w:rsidR="004B1E67" w:rsidP="7C7DC995" w:rsidRDefault="004B1E67" w14:paraId="1ABCFEF1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F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S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1 : permettre à l’utilisateur de contrôler sa tension et de suivre son évolution sur plusieurs semaines</w:t>
            </w:r>
          </w:p>
        </w:tc>
        <w:tc>
          <w:tcPr>
            <w:tcW w:w="2800" w:type="dxa"/>
            <w:tcMar/>
            <w:vAlign w:val="center"/>
          </w:tcPr>
          <w:p w:rsidRPr="00713DE6" w:rsidR="004B1E67" w:rsidP="7C7DC995" w:rsidRDefault="004B1E67" w14:paraId="4F1A461A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Temps de mesure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41DE4F54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,5 min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22F2B8E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4B1E67" w:rsidTr="7C7DC995" w14:paraId="2D3BDF64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53128261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4B1E67" w:rsidP="7C7DC995" w:rsidRDefault="004B1E67" w14:paraId="63888E37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Temps de gonflage du brassard pour un poignet de circonférence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17 cm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72A4B147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4 s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116A680E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4B1E67" w:rsidTr="7C7DC995" w14:paraId="392D951C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62486C05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4B1E67" w:rsidP="7C7DC995" w:rsidRDefault="004B1E67" w14:paraId="0D4F818B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Précision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D60934" w14:paraId="430C424B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Équivalente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à la méthode auscultatoire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0637699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± 2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%</w:t>
            </w:r>
          </w:p>
        </w:tc>
      </w:tr>
      <w:tr xmlns:wp14="http://schemas.microsoft.com/office/word/2010/wordml" w:rsidRPr="00713DE6" w:rsidR="004B1E67" w:rsidTr="7C7DC995" w14:paraId="11C39BB9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4101652C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vMerge w:val="restart"/>
            <w:tcMar/>
            <w:vAlign w:val="center"/>
          </w:tcPr>
          <w:p w:rsidRPr="00713DE6" w:rsidR="004B1E67" w:rsidP="7C7DC995" w:rsidRDefault="004B1E67" w14:paraId="7CC8737C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Plage de mesure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3E0BD091" wp14:textId="77777777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20 </w:t>
            </w:r>
            <w:proofErr w:type="spellStart"/>
            <w:r w:rsidRPr="7C7DC995" w:rsidR="7C7DC995">
              <w:rPr>
                <w:rFonts w:cs="Calibri" w:cstheme="minorAscii"/>
                <w:sz w:val="20"/>
                <w:szCs w:val="20"/>
              </w:rPr>
              <w:t>mmHg</w:t>
            </w:r>
            <w:proofErr w:type="spellEnd"/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7ED83D8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</w:t>
            </w:r>
          </w:p>
        </w:tc>
      </w:tr>
      <w:tr xmlns:wp14="http://schemas.microsoft.com/office/word/2010/wordml" w:rsidRPr="00713DE6" w:rsidR="004B1E67" w:rsidTr="7C7DC995" w14:paraId="2713800F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4B99056E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vMerge/>
            <w:vAlign w:val="center"/>
          </w:tcPr>
          <w:p w:rsidRPr="00713DE6" w:rsidR="004B1E67" w:rsidP="008E1671" w:rsidRDefault="004B1E67" w14:paraId="1299C43A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1AFF565A" wp14:textId="77777777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300 </w:t>
            </w:r>
            <w:proofErr w:type="spellStart"/>
            <w:r w:rsidRPr="7C7DC995" w:rsidR="7C7DC995">
              <w:rPr>
                <w:rFonts w:cs="Calibri" w:cstheme="minorAscii"/>
                <w:sz w:val="20"/>
                <w:szCs w:val="20"/>
              </w:rPr>
              <w:t>mmHg</w:t>
            </w:r>
            <w:proofErr w:type="spellEnd"/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46030D96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4B1E67" w:rsidTr="7C7DC995" w14:paraId="4B8BCB90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4DDBEF00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vMerge w:val="restart"/>
            <w:tcMar/>
            <w:vAlign w:val="center"/>
          </w:tcPr>
          <w:p w:rsidRPr="00713DE6" w:rsidR="004B1E67" w:rsidP="7C7DC995" w:rsidRDefault="004B1E67" w14:paraId="494D82C2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Circonférence du poignet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3CDEB182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12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,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5 cm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1F1F8CAC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</w:t>
            </w:r>
          </w:p>
        </w:tc>
      </w:tr>
      <w:tr xmlns:wp14="http://schemas.microsoft.com/office/word/2010/wordml" w:rsidRPr="00713DE6" w:rsidR="004B1E67" w:rsidTr="7C7DC995" w14:paraId="190E1698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3461D779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vMerge/>
            <w:vAlign w:val="center"/>
          </w:tcPr>
          <w:p w:rsidRPr="00713DE6" w:rsidR="004B1E67" w:rsidP="008E1671" w:rsidRDefault="004B1E67" w14:paraId="3CF2D8B6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39F7B7D1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22 cm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4B1E67" w14:paraId="59A2F19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4B1E67" w:rsidTr="7C7DC995" w14:paraId="75CF1EB9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0FB78278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4B1E67" w:rsidP="7C7DC995" w:rsidRDefault="004B1E67" w14:paraId="336A9A06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Méthode de mesure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71DBBE9D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Oscillométrique</w:t>
            </w:r>
          </w:p>
        </w:tc>
        <w:tc>
          <w:tcPr>
            <w:tcW w:w="1272" w:type="dxa"/>
            <w:tcMar/>
            <w:vAlign w:val="center"/>
          </w:tcPr>
          <w:p w:rsidRPr="00713DE6" w:rsidR="004B1E67" w:rsidP="00892549" w:rsidRDefault="004B1E67" w14:paraId="1FC39945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</w:tr>
      <w:tr xmlns:wp14="http://schemas.microsoft.com/office/word/2010/wordml" w:rsidRPr="00713DE6" w:rsidR="004B1E67" w:rsidTr="7C7DC995" w14:paraId="04B29F6A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4B1E67" w:rsidP="008E1671" w:rsidRDefault="004B1E67" w14:paraId="0562CB0E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4B1E67" w:rsidP="7C7DC995" w:rsidRDefault="004B1E67" w14:paraId="6D4AB2A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Pression dans le brassard pour couper le flux sanguin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(surpression par rapport à la pression atmosphérique)</w:t>
            </w:r>
          </w:p>
        </w:tc>
        <w:tc>
          <w:tcPr>
            <w:tcW w:w="1893" w:type="dxa"/>
            <w:tcMar/>
            <w:vAlign w:val="center"/>
          </w:tcPr>
          <w:p w:rsidRPr="00713DE6" w:rsidR="004B1E67" w:rsidP="7C7DC995" w:rsidRDefault="004B1E67" w14:paraId="45D263CF" wp14:textId="77777777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180 </w:t>
            </w:r>
            <w:proofErr w:type="spellStart"/>
            <w:r w:rsidRPr="7C7DC995" w:rsidR="7C7DC995">
              <w:rPr>
                <w:rFonts w:cs="Calibri" w:cstheme="minorAscii"/>
                <w:sz w:val="20"/>
                <w:szCs w:val="20"/>
              </w:rPr>
              <w:t>mmHg</w:t>
            </w:r>
            <w:proofErr w:type="spellEnd"/>
          </w:p>
        </w:tc>
        <w:tc>
          <w:tcPr>
            <w:tcW w:w="1272" w:type="dxa"/>
            <w:tcMar/>
            <w:vAlign w:val="center"/>
          </w:tcPr>
          <w:p w:rsidRPr="00713DE6" w:rsidR="004B1E67" w:rsidP="7C7DC995" w:rsidRDefault="0000390D" w14:paraId="2B1EB1DB" wp14:textId="77777777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±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5 </w:t>
            </w:r>
            <w:proofErr w:type="spellStart"/>
            <w:r w:rsidRPr="7C7DC995" w:rsidR="7C7DC995">
              <w:rPr>
                <w:rFonts w:cs="Calibri" w:cstheme="minorAscii"/>
                <w:sz w:val="20"/>
                <w:szCs w:val="20"/>
              </w:rPr>
              <w:t>mmHg</w:t>
            </w:r>
            <w:proofErr w:type="spellEnd"/>
          </w:p>
        </w:tc>
      </w:tr>
      <w:tr xmlns:wp14="http://schemas.microsoft.com/office/word/2010/wordml" w:rsidRPr="00713DE6" w:rsidR="00892549" w:rsidTr="7C7DC995" w14:paraId="35B41804" wp14:textId="77777777">
        <w:trPr>
          <w:trHeight w:val="142"/>
        </w:trPr>
        <w:tc>
          <w:tcPr>
            <w:tcW w:w="3779" w:type="dxa"/>
            <w:vMerge w:val="restart"/>
            <w:tcMar/>
            <w:vAlign w:val="center"/>
          </w:tcPr>
          <w:p w:rsidRPr="00713DE6" w:rsidR="00892549" w:rsidP="7C7DC995" w:rsidRDefault="00892549" w14:paraId="4C73461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F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S2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 : ne pas occasionner de gêne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ni de danger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pour l’utilisateur</w:t>
            </w:r>
          </w:p>
        </w:tc>
        <w:tc>
          <w:tcPr>
            <w:tcW w:w="2800" w:type="dxa"/>
            <w:tcMar/>
            <w:vAlign w:val="center"/>
          </w:tcPr>
          <w:p w:rsidRPr="00713DE6" w:rsidR="00892549" w:rsidP="7C7DC995" w:rsidRDefault="00892549" w14:paraId="7B3BD324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Niveau de bruit</w:t>
            </w:r>
          </w:p>
        </w:tc>
        <w:tc>
          <w:tcPr>
            <w:tcW w:w="1893" w:type="dxa"/>
            <w:tcMar/>
            <w:vAlign w:val="center"/>
          </w:tcPr>
          <w:p w:rsidRPr="00713DE6" w:rsidR="00892549" w:rsidP="7C7DC995" w:rsidRDefault="00892549" w14:paraId="11662C14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65 dB</w:t>
            </w:r>
          </w:p>
        </w:tc>
        <w:tc>
          <w:tcPr>
            <w:tcW w:w="1272" w:type="dxa"/>
            <w:tcMar/>
            <w:vAlign w:val="center"/>
          </w:tcPr>
          <w:p w:rsidRPr="00713DE6" w:rsidR="00892549" w:rsidP="7C7DC995" w:rsidRDefault="00892549" w14:paraId="35F5DD7E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892549" w:rsidTr="7C7DC995" w14:paraId="6413B85B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892549" w:rsidP="008E1671" w:rsidRDefault="00892549" w14:paraId="34CE0A41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892549" w:rsidP="7C7DC995" w:rsidRDefault="00892549" w14:paraId="727FAD14" wp14:textId="77777777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Vidange en cas de pression supérieure à 300 </w:t>
            </w:r>
            <w:proofErr w:type="spellStart"/>
            <w:r w:rsidRPr="7C7DC995" w:rsidR="7C7DC995">
              <w:rPr>
                <w:rFonts w:cs="Calibri" w:cstheme="minorAscii"/>
                <w:sz w:val="20"/>
                <w:szCs w:val="20"/>
              </w:rPr>
              <w:t>mmHg</w:t>
            </w:r>
            <w:proofErr w:type="spellEnd"/>
          </w:p>
        </w:tc>
        <w:tc>
          <w:tcPr>
            <w:tcW w:w="1893" w:type="dxa"/>
            <w:tcMar/>
            <w:vAlign w:val="center"/>
          </w:tcPr>
          <w:p w:rsidRPr="00713DE6" w:rsidR="00892549" w:rsidP="7C7DC995" w:rsidRDefault="00892549" w14:paraId="3EF62DDB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Oui</w:t>
            </w:r>
          </w:p>
        </w:tc>
        <w:tc>
          <w:tcPr>
            <w:tcW w:w="1272" w:type="dxa"/>
            <w:tcMar/>
            <w:vAlign w:val="center"/>
          </w:tcPr>
          <w:p w:rsidRPr="00713DE6" w:rsidR="00892549" w:rsidP="00892549" w:rsidRDefault="00892549" w14:paraId="62EBF3C5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</w:tr>
      <w:tr xmlns:wp14="http://schemas.microsoft.com/office/word/2010/wordml" w:rsidRPr="00713DE6" w:rsidR="00892549" w:rsidTr="7C7DC995" w14:paraId="5FBF0D5B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892549" w:rsidP="008E1671" w:rsidRDefault="00892549" w14:paraId="6D98A12B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892549" w:rsidP="7C7DC995" w:rsidRDefault="00892549" w14:paraId="7CF21742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Respect de la n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orme NF EN 1060-4</w:t>
            </w:r>
          </w:p>
        </w:tc>
        <w:tc>
          <w:tcPr>
            <w:tcW w:w="1893" w:type="dxa"/>
            <w:tcMar/>
            <w:vAlign w:val="center"/>
          </w:tcPr>
          <w:p w:rsidRPr="00713DE6" w:rsidR="00892549" w:rsidP="7C7DC995" w:rsidRDefault="00892549" w14:paraId="1E770518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Oui</w:t>
            </w:r>
          </w:p>
        </w:tc>
        <w:tc>
          <w:tcPr>
            <w:tcW w:w="1272" w:type="dxa"/>
            <w:tcMar/>
            <w:vAlign w:val="center"/>
          </w:tcPr>
          <w:p w:rsidRPr="00713DE6" w:rsidR="00892549" w:rsidP="008E1671" w:rsidRDefault="00892549" w14:paraId="2946DB82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</w:tr>
      <w:tr xmlns:wp14="http://schemas.microsoft.com/office/word/2010/wordml" w:rsidRPr="00713DE6" w:rsidR="00A3112C" w:rsidTr="7C7DC995" w14:paraId="4967566F" wp14:textId="77777777">
        <w:trPr>
          <w:trHeight w:val="475"/>
        </w:trPr>
        <w:tc>
          <w:tcPr>
            <w:tcW w:w="3779" w:type="dxa"/>
            <w:vMerge w:val="restart"/>
            <w:tcMar/>
            <w:vAlign w:val="center"/>
          </w:tcPr>
          <w:p w:rsidRPr="00713DE6" w:rsidR="00A3112C" w:rsidP="7C7DC995" w:rsidRDefault="0085053D" w14:paraId="16B3E331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F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S3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: s’adapter à l’environnement</w:t>
            </w:r>
          </w:p>
        </w:tc>
        <w:tc>
          <w:tcPr>
            <w:tcW w:w="2800" w:type="dxa"/>
            <w:tcMar/>
            <w:vAlign w:val="center"/>
          </w:tcPr>
          <w:p w:rsidRPr="00713DE6" w:rsidR="00A3112C" w:rsidP="7C7DC995" w:rsidRDefault="00A3112C" w14:paraId="6223F1F2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Conditions d’utilisation : température</w:t>
            </w:r>
          </w:p>
        </w:tc>
        <w:tc>
          <w:tcPr>
            <w:tcW w:w="1893" w:type="dxa"/>
            <w:tcMar/>
            <w:vAlign w:val="center"/>
          </w:tcPr>
          <w:p w:rsidRPr="00713DE6" w:rsidR="00A3112C" w:rsidP="7C7DC995" w:rsidRDefault="00A3112C" w14:paraId="4C3EEB80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10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°C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–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50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°C</w:t>
            </w:r>
            <w:bookmarkStart w:name="OLE_LINK15" w:id="1"/>
            <w:bookmarkStart w:name="OLE_LINK16" w:id="2"/>
            <w:bookmarkEnd w:id="1"/>
            <w:bookmarkEnd w:id="2"/>
          </w:p>
        </w:tc>
        <w:tc>
          <w:tcPr>
            <w:tcW w:w="1272" w:type="dxa"/>
            <w:tcMar/>
            <w:vAlign w:val="center"/>
          </w:tcPr>
          <w:p w:rsidRPr="00713DE6" w:rsidR="00A3112C" w:rsidP="7C7DC995" w:rsidRDefault="00A3112C" w14:paraId="065BA640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 Maxi</w:t>
            </w:r>
          </w:p>
        </w:tc>
      </w:tr>
      <w:tr xmlns:wp14="http://schemas.microsoft.com/office/word/2010/wordml" w:rsidRPr="00713DE6" w:rsidR="00A3112C" w:rsidTr="7C7DC995" w14:paraId="0B44F2CD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A3112C" w:rsidP="008E1671" w:rsidRDefault="00A3112C" w14:paraId="5997CC1D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A3112C" w:rsidP="7C7DC995" w:rsidRDefault="00A3112C" w14:paraId="62614DFC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Conditions d’utilisation : humidité ambiante</w:t>
            </w:r>
          </w:p>
        </w:tc>
        <w:tc>
          <w:tcPr>
            <w:tcW w:w="1893" w:type="dxa"/>
            <w:tcMar/>
            <w:vAlign w:val="center"/>
          </w:tcPr>
          <w:p w:rsidRPr="00713DE6" w:rsidR="00A3112C" w:rsidP="7C7DC995" w:rsidRDefault="00A3112C" w14:paraId="4592027B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15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%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–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85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%</w:t>
            </w:r>
          </w:p>
        </w:tc>
        <w:tc>
          <w:tcPr>
            <w:tcW w:w="1272" w:type="dxa"/>
            <w:tcMar/>
            <w:vAlign w:val="center"/>
          </w:tcPr>
          <w:p w:rsidRPr="00713DE6" w:rsidR="00A3112C" w:rsidP="7C7DC995" w:rsidRDefault="00A3112C" w14:paraId="3F9E3073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 Maxi</w:t>
            </w:r>
          </w:p>
        </w:tc>
      </w:tr>
      <w:tr xmlns:wp14="http://schemas.microsoft.com/office/word/2010/wordml" w:rsidRPr="00713DE6" w:rsidR="00A3112C" w:rsidTr="7C7DC995" w14:paraId="38C86735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A3112C" w:rsidP="008E1671" w:rsidRDefault="00A3112C" w14:paraId="110FFD37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A3112C" w:rsidP="7C7DC995" w:rsidRDefault="00A3112C" w14:paraId="3797D0C1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Conditions de stockage : température</w:t>
            </w:r>
          </w:p>
        </w:tc>
        <w:tc>
          <w:tcPr>
            <w:tcW w:w="1893" w:type="dxa"/>
            <w:tcMar/>
            <w:vAlign w:val="center"/>
          </w:tcPr>
          <w:p w:rsidRPr="00713DE6" w:rsidR="00A3112C" w:rsidP="7C7DC995" w:rsidRDefault="00A3112C" w14:paraId="1E9B4E18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-10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°C – 50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°C</w:t>
            </w:r>
          </w:p>
        </w:tc>
        <w:tc>
          <w:tcPr>
            <w:tcW w:w="1272" w:type="dxa"/>
            <w:tcMar/>
            <w:vAlign w:val="center"/>
          </w:tcPr>
          <w:p w:rsidRPr="00713DE6" w:rsidR="00A3112C" w:rsidP="7C7DC995" w:rsidRDefault="00A3112C" w14:paraId="24624045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 Maxi</w:t>
            </w:r>
          </w:p>
        </w:tc>
      </w:tr>
      <w:tr xmlns:wp14="http://schemas.microsoft.com/office/word/2010/wordml" w:rsidRPr="00713DE6" w:rsidR="00A3112C" w:rsidTr="7C7DC995" w14:paraId="3CEF73E0" wp14:textId="77777777">
        <w:trPr>
          <w:trHeight w:val="142"/>
        </w:trPr>
        <w:tc>
          <w:tcPr>
            <w:tcW w:w="3779" w:type="dxa"/>
            <w:vMerge/>
            <w:vAlign w:val="center"/>
          </w:tcPr>
          <w:p w:rsidRPr="00713DE6" w:rsidR="00A3112C" w:rsidP="008E1671" w:rsidRDefault="00A3112C" w14:paraId="6B699379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A3112C" w:rsidP="7C7DC995" w:rsidRDefault="00A3112C" w14:paraId="44B3135E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Conditions de stockage : humidité ambiante</w:t>
            </w:r>
          </w:p>
        </w:tc>
        <w:tc>
          <w:tcPr>
            <w:tcW w:w="1893" w:type="dxa"/>
            <w:tcMar/>
            <w:vAlign w:val="center"/>
          </w:tcPr>
          <w:p w:rsidRPr="00713DE6" w:rsidR="00A3112C" w:rsidP="7C7DC995" w:rsidRDefault="00A3112C" w14:paraId="1ECFB408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15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%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–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85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%</w:t>
            </w:r>
          </w:p>
        </w:tc>
        <w:tc>
          <w:tcPr>
            <w:tcW w:w="1272" w:type="dxa"/>
            <w:tcMar/>
            <w:vAlign w:val="center"/>
          </w:tcPr>
          <w:p w:rsidRPr="00713DE6" w:rsidR="00A3112C" w:rsidP="7C7DC995" w:rsidRDefault="00A3112C" w14:paraId="04042E11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Mini Maxi</w:t>
            </w:r>
          </w:p>
        </w:tc>
      </w:tr>
      <w:tr xmlns:wp14="http://schemas.microsoft.com/office/word/2010/wordml" w:rsidRPr="00713DE6" w:rsidR="00A670DD" w:rsidTr="7C7DC995" w14:paraId="595D5D59" wp14:textId="77777777">
        <w:trPr>
          <w:trHeight w:val="221"/>
        </w:trPr>
        <w:tc>
          <w:tcPr>
            <w:tcW w:w="3779" w:type="dxa"/>
            <w:vMerge w:val="restart"/>
            <w:tcMar/>
            <w:vAlign w:val="center"/>
          </w:tcPr>
          <w:p w:rsidR="00A670DD" w:rsidP="7C7DC995" w:rsidRDefault="004732A3" w14:paraId="46FCCEEC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FS4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 : être facilement transportable</w:t>
            </w:r>
          </w:p>
        </w:tc>
        <w:tc>
          <w:tcPr>
            <w:tcW w:w="2800" w:type="dxa"/>
            <w:tcMar/>
            <w:vAlign w:val="center"/>
          </w:tcPr>
          <w:p w:rsidRPr="00713DE6" w:rsidR="00A670DD" w:rsidP="7C7DC995" w:rsidRDefault="009F25C6" w14:paraId="3A43BC0F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Masse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(pile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s incluses)</w:t>
            </w:r>
          </w:p>
        </w:tc>
        <w:tc>
          <w:tcPr>
            <w:tcW w:w="1893" w:type="dxa"/>
            <w:tcMar/>
            <w:vAlign w:val="center"/>
          </w:tcPr>
          <w:p w:rsidRPr="00713DE6" w:rsidR="00A670DD" w:rsidP="7C7DC995" w:rsidRDefault="00A670DD" w14:paraId="76613714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130 g</w:t>
            </w:r>
          </w:p>
        </w:tc>
        <w:tc>
          <w:tcPr>
            <w:tcW w:w="1272" w:type="dxa"/>
            <w:tcMar/>
            <w:vAlign w:val="center"/>
          </w:tcPr>
          <w:p w:rsidRPr="00713DE6" w:rsidR="00A670DD" w:rsidP="7C7DC995" w:rsidRDefault="00315BD7" w14:paraId="298478AF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  <w:tr xmlns:wp14="http://schemas.microsoft.com/office/word/2010/wordml" w:rsidRPr="00713DE6" w:rsidR="00A670DD" w:rsidTr="7C7DC995" w14:paraId="119720A5" wp14:textId="77777777">
        <w:trPr>
          <w:trHeight w:val="221"/>
        </w:trPr>
        <w:tc>
          <w:tcPr>
            <w:tcW w:w="3779" w:type="dxa"/>
            <w:vMerge/>
            <w:vAlign w:val="center"/>
          </w:tcPr>
          <w:p w:rsidR="00A670DD" w:rsidP="004B1E67" w:rsidRDefault="00A670DD" w14:paraId="3FE9F23F" wp14:textId="77777777">
            <w:pPr>
              <w:tabs>
                <w:tab w:val="left" w:pos="3835"/>
              </w:tabs>
              <w:jc w:val="left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800" w:type="dxa"/>
            <w:tcMar/>
            <w:vAlign w:val="center"/>
          </w:tcPr>
          <w:p w:rsidRPr="00713DE6" w:rsidR="00A670DD" w:rsidP="7C7DC995" w:rsidRDefault="00A670DD" w14:paraId="266F5406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Dimensions</w:t>
            </w:r>
          </w:p>
        </w:tc>
        <w:tc>
          <w:tcPr>
            <w:tcW w:w="1893" w:type="dxa"/>
            <w:tcMar/>
            <w:vAlign w:val="center"/>
          </w:tcPr>
          <w:p w:rsidRPr="00713DE6" w:rsidR="00A670DD" w:rsidP="7C7DC995" w:rsidRDefault="008F3138" w14:paraId="13920678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78 x</w:t>
            </w:r>
            <w:r w:rsidRPr="7C7DC995" w:rsidR="7C7DC995">
              <w:rPr>
                <w:rFonts w:ascii="STIXGeneral" w:hAnsi="STIXGeneral" w:cs="STIXGeneral"/>
                <w:sz w:val="20"/>
                <w:szCs w:val="20"/>
              </w:rPr>
              <w:t xml:space="preserve">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74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 xml:space="preserve"> x </w:t>
            </w:r>
            <w:r w:rsidRPr="7C7DC995" w:rsidR="7C7DC995">
              <w:rPr>
                <w:rFonts w:cs="Calibri" w:cstheme="minorAscii"/>
                <w:sz w:val="20"/>
                <w:szCs w:val="20"/>
              </w:rPr>
              <w:t>30 mm</w:t>
            </w:r>
          </w:p>
        </w:tc>
        <w:tc>
          <w:tcPr>
            <w:tcW w:w="1272" w:type="dxa"/>
            <w:tcMar/>
            <w:vAlign w:val="center"/>
          </w:tcPr>
          <w:p w:rsidRPr="00713DE6" w:rsidR="00A670DD" w:rsidP="7C7DC995" w:rsidRDefault="00A670DD" w14:paraId="7A998DB5" wp14:textId="77777777" wp14:noSpellErr="1">
            <w:pPr>
              <w:tabs>
                <w:tab w:val="left" w:pos="3835"/>
              </w:tabs>
              <w:jc w:val="left"/>
              <w:rPr>
                <w:rFonts w:cs="Calibri" w:cstheme="minorAscii"/>
                <w:sz w:val="20"/>
                <w:szCs w:val="20"/>
              </w:rPr>
            </w:pPr>
            <w:r w:rsidRPr="7C7DC995" w:rsidR="7C7DC995">
              <w:rPr>
                <w:rFonts w:cs="Calibri" w:cstheme="minorAscii"/>
                <w:sz w:val="20"/>
                <w:szCs w:val="20"/>
              </w:rPr>
              <w:t>Maxi</w:t>
            </w:r>
          </w:p>
        </w:tc>
      </w:tr>
    </w:tbl>
    <w:p xmlns:wp14="http://schemas.microsoft.com/office/word/2010/wordml" w:rsidR="0085053D" w:rsidP="0085053D" w:rsidRDefault="0085053D" w14:paraId="1F72F646" wp14:textId="77777777"/>
    <w:p xmlns:wp14="http://schemas.microsoft.com/office/word/2010/wordml" w:rsidR="0085053D" w:rsidRDefault="0085053D" w14:paraId="08CE6F91" wp14:textId="77777777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xmlns:wp14="http://schemas.microsoft.com/office/word/2010/wordml" w:rsidR="00D56B0D" w:rsidP="00D56B0D" w:rsidRDefault="00C85872" w14:paraId="6B8019AD" wp14:textId="77777777">
      <w:pPr>
        <w:rPr>
          <w:b/>
          <w:noProof/>
          <w:lang w:eastAsia="fr-FR"/>
        </w:rPr>
      </w:pPr>
      <w:r>
        <w:rPr>
          <w:b/>
          <w:noProof/>
          <w:lang w:eastAsia="fr-FR"/>
        </w:rPr>
        <w:lastRenderedPageBreak/>
        <w:t>Q2 Compléter le diagramme FAST à l’aide de la description des composants faite dans la nomenclature</w:t>
      </w:r>
    </w:p>
    <w:p xmlns:wp14="http://schemas.microsoft.com/office/word/2010/wordml" w:rsidR="00D56B0D" w:rsidP="00D56B0D" w:rsidRDefault="00D56B0D" w14:paraId="61CDCEAD" wp14:textId="77777777">
      <w:pPr>
        <w:rPr>
          <w:b/>
          <w:noProof/>
          <w:lang w:eastAsia="fr-FR"/>
        </w:rPr>
      </w:pPr>
    </w:p>
    <w:p xmlns:wp14="http://schemas.microsoft.com/office/word/2010/wordml" w:rsidR="00DC7745" w:rsidP="7C7DC995" w:rsidRDefault="00C60ED0" w14:paraId="42F9A4D9" wp14:textId="77777777">
      <w:pPr>
        <w:spacing w:after="200" w:line="276" w:lineRule="auto"/>
        <w:jc w:val="left"/>
        <w:rPr>
          <w:b w:val="1"/>
          <w:bCs w:val="1"/>
          <w:noProof/>
          <w:lang w:eastAsia="fr-FR"/>
        </w:rPr>
      </w:pPr>
      <w:r>
        <w:rPr>
          <w:b/>
          <w:noProof/>
          <w:lang w:eastAsia="fr-FR"/>
        </w:rPr>
        <mc:AlternateContent>
          <mc:Choice Requires="wpc">
            <w:drawing>
              <wp:anchor xmlns:wp14="http://schemas.microsoft.com/office/word/2010/wordprocessingDrawing" distT="0" distB="0" distL="114300" distR="114300" simplePos="0" relativeHeight="251915264" behindDoc="0" locked="0" layoutInCell="1" allowOverlap="1" wp14:anchorId="3BDC06F5" wp14:editId="0303C3CB">
                <wp:simplePos x="0" y="0"/>
                <wp:positionH relativeFrom="column">
                  <wp:posOffset>-35560</wp:posOffset>
                </wp:positionH>
                <wp:positionV relativeFrom="paragraph">
                  <wp:posOffset>235585</wp:posOffset>
                </wp:positionV>
                <wp:extent cx="6129655" cy="7915275"/>
                <wp:effectExtent l="0" t="0" r="17145" b="34925"/>
                <wp:wrapNone/>
                <wp:docPr id="506" name="Zone de dessin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1" name="Freeform 87"/>
                        <wps:cNvSpPr>
                          <a:spLocks noEditPoints="1"/>
                        </wps:cNvSpPr>
                        <wps:spPr bwMode="auto">
                          <a:xfrm>
                            <a:off x="3041015" y="66040"/>
                            <a:ext cx="1358900" cy="38100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40"/>
                              <a:gd name="T2" fmla="*/ 8 w 2288"/>
                              <a:gd name="T3" fmla="*/ 0 h 640"/>
                              <a:gd name="T4" fmla="*/ 2280 w 2288"/>
                              <a:gd name="T5" fmla="*/ 0 h 640"/>
                              <a:gd name="T6" fmla="*/ 2288 w 2288"/>
                              <a:gd name="T7" fmla="*/ 8 h 640"/>
                              <a:gd name="T8" fmla="*/ 2288 w 2288"/>
                              <a:gd name="T9" fmla="*/ 632 h 640"/>
                              <a:gd name="T10" fmla="*/ 2280 w 2288"/>
                              <a:gd name="T11" fmla="*/ 640 h 640"/>
                              <a:gd name="T12" fmla="*/ 8 w 2288"/>
                              <a:gd name="T13" fmla="*/ 640 h 640"/>
                              <a:gd name="T14" fmla="*/ 0 w 2288"/>
                              <a:gd name="T15" fmla="*/ 632 h 640"/>
                              <a:gd name="T16" fmla="*/ 0 w 2288"/>
                              <a:gd name="T17" fmla="*/ 8 h 640"/>
                              <a:gd name="T18" fmla="*/ 16 w 2288"/>
                              <a:gd name="T19" fmla="*/ 632 h 640"/>
                              <a:gd name="T20" fmla="*/ 8 w 2288"/>
                              <a:gd name="T21" fmla="*/ 624 h 640"/>
                              <a:gd name="T22" fmla="*/ 2280 w 2288"/>
                              <a:gd name="T23" fmla="*/ 624 h 640"/>
                              <a:gd name="T24" fmla="*/ 2272 w 2288"/>
                              <a:gd name="T25" fmla="*/ 632 h 640"/>
                              <a:gd name="T26" fmla="*/ 2272 w 2288"/>
                              <a:gd name="T27" fmla="*/ 8 h 640"/>
                              <a:gd name="T28" fmla="*/ 2280 w 2288"/>
                              <a:gd name="T29" fmla="*/ 16 h 640"/>
                              <a:gd name="T30" fmla="*/ 8 w 2288"/>
                              <a:gd name="T31" fmla="*/ 16 h 640"/>
                              <a:gd name="T32" fmla="*/ 16 w 2288"/>
                              <a:gd name="T33" fmla="*/ 8 h 640"/>
                              <a:gd name="T34" fmla="*/ 16 w 2288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32"/>
                                </a:lnTo>
                                <a:cubicBezTo>
                                  <a:pt x="2288" y="637"/>
                                  <a:pt x="2285" y="640"/>
                                  <a:pt x="2280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2280" y="624"/>
                                </a:lnTo>
                                <a:lnTo>
                                  <a:pt x="2272" y="63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136265" y="130175"/>
                            <a:ext cx="8134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6A6FE901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FT111 : gérer le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3136265" y="263525"/>
                            <a:ext cx="4260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08C18F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système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" name="Freeform 90"/>
                        <wps:cNvSpPr>
                          <a:spLocks noEditPoints="1"/>
                        </wps:cNvSpPr>
                        <wps:spPr bwMode="auto">
                          <a:xfrm>
                            <a:off x="3041015" y="703580"/>
                            <a:ext cx="1358900" cy="380365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40"/>
                              <a:gd name="T2" fmla="*/ 8 w 2288"/>
                              <a:gd name="T3" fmla="*/ 0 h 640"/>
                              <a:gd name="T4" fmla="*/ 2280 w 2288"/>
                              <a:gd name="T5" fmla="*/ 0 h 640"/>
                              <a:gd name="T6" fmla="*/ 2288 w 2288"/>
                              <a:gd name="T7" fmla="*/ 8 h 640"/>
                              <a:gd name="T8" fmla="*/ 2288 w 2288"/>
                              <a:gd name="T9" fmla="*/ 632 h 640"/>
                              <a:gd name="T10" fmla="*/ 2280 w 2288"/>
                              <a:gd name="T11" fmla="*/ 640 h 640"/>
                              <a:gd name="T12" fmla="*/ 8 w 2288"/>
                              <a:gd name="T13" fmla="*/ 640 h 640"/>
                              <a:gd name="T14" fmla="*/ 0 w 2288"/>
                              <a:gd name="T15" fmla="*/ 632 h 640"/>
                              <a:gd name="T16" fmla="*/ 0 w 2288"/>
                              <a:gd name="T17" fmla="*/ 8 h 640"/>
                              <a:gd name="T18" fmla="*/ 16 w 2288"/>
                              <a:gd name="T19" fmla="*/ 632 h 640"/>
                              <a:gd name="T20" fmla="*/ 8 w 2288"/>
                              <a:gd name="T21" fmla="*/ 624 h 640"/>
                              <a:gd name="T22" fmla="*/ 2280 w 2288"/>
                              <a:gd name="T23" fmla="*/ 624 h 640"/>
                              <a:gd name="T24" fmla="*/ 2272 w 2288"/>
                              <a:gd name="T25" fmla="*/ 632 h 640"/>
                              <a:gd name="T26" fmla="*/ 2272 w 2288"/>
                              <a:gd name="T27" fmla="*/ 8 h 640"/>
                              <a:gd name="T28" fmla="*/ 2280 w 2288"/>
                              <a:gd name="T29" fmla="*/ 16 h 640"/>
                              <a:gd name="T30" fmla="*/ 8 w 2288"/>
                              <a:gd name="T31" fmla="*/ 16 h 640"/>
                              <a:gd name="T32" fmla="*/ 16 w 2288"/>
                              <a:gd name="T33" fmla="*/ 8 h 640"/>
                              <a:gd name="T34" fmla="*/ 16 w 2288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32"/>
                                </a:lnTo>
                                <a:cubicBezTo>
                                  <a:pt x="2288" y="637"/>
                                  <a:pt x="2285" y="640"/>
                                  <a:pt x="2280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2280" y="624"/>
                                </a:lnTo>
                                <a:lnTo>
                                  <a:pt x="2272" y="63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136265" y="768350"/>
                            <a:ext cx="10420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F7CE104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FT112 : sélectionner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6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136265" y="901065"/>
                            <a:ext cx="6356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AB95782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les fonctions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" name="Freeform 93"/>
                        <wps:cNvSpPr>
                          <a:spLocks noEditPoints="1"/>
                        </wps:cNvSpPr>
                        <wps:spPr bwMode="auto">
                          <a:xfrm>
                            <a:off x="3041015" y="1360170"/>
                            <a:ext cx="1358900" cy="3708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24"/>
                              <a:gd name="T2" fmla="*/ 8 w 2288"/>
                              <a:gd name="T3" fmla="*/ 0 h 624"/>
                              <a:gd name="T4" fmla="*/ 2280 w 2288"/>
                              <a:gd name="T5" fmla="*/ 0 h 624"/>
                              <a:gd name="T6" fmla="*/ 2288 w 2288"/>
                              <a:gd name="T7" fmla="*/ 8 h 624"/>
                              <a:gd name="T8" fmla="*/ 2288 w 2288"/>
                              <a:gd name="T9" fmla="*/ 616 h 624"/>
                              <a:gd name="T10" fmla="*/ 2280 w 2288"/>
                              <a:gd name="T11" fmla="*/ 624 h 624"/>
                              <a:gd name="T12" fmla="*/ 8 w 2288"/>
                              <a:gd name="T13" fmla="*/ 624 h 624"/>
                              <a:gd name="T14" fmla="*/ 0 w 2288"/>
                              <a:gd name="T15" fmla="*/ 616 h 624"/>
                              <a:gd name="T16" fmla="*/ 0 w 2288"/>
                              <a:gd name="T17" fmla="*/ 8 h 624"/>
                              <a:gd name="T18" fmla="*/ 16 w 2288"/>
                              <a:gd name="T19" fmla="*/ 616 h 624"/>
                              <a:gd name="T20" fmla="*/ 8 w 2288"/>
                              <a:gd name="T21" fmla="*/ 608 h 624"/>
                              <a:gd name="T22" fmla="*/ 2280 w 2288"/>
                              <a:gd name="T23" fmla="*/ 608 h 624"/>
                              <a:gd name="T24" fmla="*/ 2272 w 2288"/>
                              <a:gd name="T25" fmla="*/ 616 h 624"/>
                              <a:gd name="T26" fmla="*/ 2272 w 2288"/>
                              <a:gd name="T27" fmla="*/ 8 h 624"/>
                              <a:gd name="T28" fmla="*/ 2280 w 2288"/>
                              <a:gd name="T29" fmla="*/ 16 h 624"/>
                              <a:gd name="T30" fmla="*/ 8 w 2288"/>
                              <a:gd name="T31" fmla="*/ 16 h 624"/>
                              <a:gd name="T32" fmla="*/ 16 w 2288"/>
                              <a:gd name="T33" fmla="*/ 8 h 624"/>
                              <a:gd name="T34" fmla="*/ 16 w 2288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16"/>
                                </a:lnTo>
                                <a:cubicBezTo>
                                  <a:pt x="2288" y="621"/>
                                  <a:pt x="2285" y="624"/>
                                  <a:pt x="2280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2280" y="608"/>
                                </a:lnTo>
                                <a:lnTo>
                                  <a:pt x="2272" y="616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96"/>
                        <wps:cNvSpPr>
                          <a:spLocks noEditPoints="1"/>
                        </wps:cNvSpPr>
                        <wps:spPr bwMode="auto">
                          <a:xfrm>
                            <a:off x="3041015" y="2007235"/>
                            <a:ext cx="1358900" cy="3708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24"/>
                              <a:gd name="T2" fmla="*/ 8 w 2288"/>
                              <a:gd name="T3" fmla="*/ 0 h 624"/>
                              <a:gd name="T4" fmla="*/ 2280 w 2288"/>
                              <a:gd name="T5" fmla="*/ 0 h 624"/>
                              <a:gd name="T6" fmla="*/ 2288 w 2288"/>
                              <a:gd name="T7" fmla="*/ 8 h 624"/>
                              <a:gd name="T8" fmla="*/ 2288 w 2288"/>
                              <a:gd name="T9" fmla="*/ 616 h 624"/>
                              <a:gd name="T10" fmla="*/ 2280 w 2288"/>
                              <a:gd name="T11" fmla="*/ 624 h 624"/>
                              <a:gd name="T12" fmla="*/ 8 w 2288"/>
                              <a:gd name="T13" fmla="*/ 624 h 624"/>
                              <a:gd name="T14" fmla="*/ 0 w 2288"/>
                              <a:gd name="T15" fmla="*/ 616 h 624"/>
                              <a:gd name="T16" fmla="*/ 0 w 2288"/>
                              <a:gd name="T17" fmla="*/ 8 h 624"/>
                              <a:gd name="T18" fmla="*/ 16 w 2288"/>
                              <a:gd name="T19" fmla="*/ 616 h 624"/>
                              <a:gd name="T20" fmla="*/ 8 w 2288"/>
                              <a:gd name="T21" fmla="*/ 608 h 624"/>
                              <a:gd name="T22" fmla="*/ 2280 w 2288"/>
                              <a:gd name="T23" fmla="*/ 608 h 624"/>
                              <a:gd name="T24" fmla="*/ 2272 w 2288"/>
                              <a:gd name="T25" fmla="*/ 616 h 624"/>
                              <a:gd name="T26" fmla="*/ 2272 w 2288"/>
                              <a:gd name="T27" fmla="*/ 8 h 624"/>
                              <a:gd name="T28" fmla="*/ 2280 w 2288"/>
                              <a:gd name="T29" fmla="*/ 16 h 624"/>
                              <a:gd name="T30" fmla="*/ 8 w 2288"/>
                              <a:gd name="T31" fmla="*/ 16 h 624"/>
                              <a:gd name="T32" fmla="*/ 16 w 2288"/>
                              <a:gd name="T33" fmla="*/ 8 h 624"/>
                              <a:gd name="T34" fmla="*/ 16 w 2288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16"/>
                                </a:lnTo>
                                <a:cubicBezTo>
                                  <a:pt x="2288" y="621"/>
                                  <a:pt x="2285" y="624"/>
                                  <a:pt x="2280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2280" y="608"/>
                                </a:lnTo>
                                <a:lnTo>
                                  <a:pt x="2272" y="616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00"/>
                        <wps:cNvSpPr>
                          <a:spLocks noEditPoints="1"/>
                        </wps:cNvSpPr>
                        <wps:spPr bwMode="auto">
                          <a:xfrm>
                            <a:off x="3041015" y="2654300"/>
                            <a:ext cx="1358900" cy="3708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24"/>
                              <a:gd name="T2" fmla="*/ 8 w 2288"/>
                              <a:gd name="T3" fmla="*/ 0 h 624"/>
                              <a:gd name="T4" fmla="*/ 2280 w 2288"/>
                              <a:gd name="T5" fmla="*/ 0 h 624"/>
                              <a:gd name="T6" fmla="*/ 2288 w 2288"/>
                              <a:gd name="T7" fmla="*/ 8 h 624"/>
                              <a:gd name="T8" fmla="*/ 2288 w 2288"/>
                              <a:gd name="T9" fmla="*/ 616 h 624"/>
                              <a:gd name="T10" fmla="*/ 2280 w 2288"/>
                              <a:gd name="T11" fmla="*/ 624 h 624"/>
                              <a:gd name="T12" fmla="*/ 8 w 2288"/>
                              <a:gd name="T13" fmla="*/ 624 h 624"/>
                              <a:gd name="T14" fmla="*/ 0 w 2288"/>
                              <a:gd name="T15" fmla="*/ 616 h 624"/>
                              <a:gd name="T16" fmla="*/ 0 w 2288"/>
                              <a:gd name="T17" fmla="*/ 8 h 624"/>
                              <a:gd name="T18" fmla="*/ 16 w 2288"/>
                              <a:gd name="T19" fmla="*/ 616 h 624"/>
                              <a:gd name="T20" fmla="*/ 8 w 2288"/>
                              <a:gd name="T21" fmla="*/ 608 h 624"/>
                              <a:gd name="T22" fmla="*/ 2280 w 2288"/>
                              <a:gd name="T23" fmla="*/ 608 h 624"/>
                              <a:gd name="T24" fmla="*/ 2272 w 2288"/>
                              <a:gd name="T25" fmla="*/ 616 h 624"/>
                              <a:gd name="T26" fmla="*/ 2272 w 2288"/>
                              <a:gd name="T27" fmla="*/ 8 h 624"/>
                              <a:gd name="T28" fmla="*/ 2280 w 2288"/>
                              <a:gd name="T29" fmla="*/ 16 h 624"/>
                              <a:gd name="T30" fmla="*/ 8 w 2288"/>
                              <a:gd name="T31" fmla="*/ 16 h 624"/>
                              <a:gd name="T32" fmla="*/ 16 w 2288"/>
                              <a:gd name="T33" fmla="*/ 8 h 624"/>
                              <a:gd name="T34" fmla="*/ 16 w 2288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16"/>
                                </a:lnTo>
                                <a:cubicBezTo>
                                  <a:pt x="2288" y="621"/>
                                  <a:pt x="2285" y="624"/>
                                  <a:pt x="2280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2280" y="608"/>
                                </a:lnTo>
                                <a:lnTo>
                                  <a:pt x="2272" y="616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3136265" y="2710180"/>
                            <a:ext cx="10293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26E6773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FT121 : exercer une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136265" y="2843530"/>
                            <a:ext cx="115062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36775325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pression sur le poignet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6" name="Freeform 103"/>
                        <wps:cNvSpPr>
                          <a:spLocks noEditPoints="1"/>
                        </wps:cNvSpPr>
                        <wps:spPr bwMode="auto">
                          <a:xfrm>
                            <a:off x="3041015" y="3300730"/>
                            <a:ext cx="1358900" cy="371475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24"/>
                              <a:gd name="T2" fmla="*/ 8 w 2288"/>
                              <a:gd name="T3" fmla="*/ 0 h 624"/>
                              <a:gd name="T4" fmla="*/ 2280 w 2288"/>
                              <a:gd name="T5" fmla="*/ 0 h 624"/>
                              <a:gd name="T6" fmla="*/ 2288 w 2288"/>
                              <a:gd name="T7" fmla="*/ 8 h 624"/>
                              <a:gd name="T8" fmla="*/ 2288 w 2288"/>
                              <a:gd name="T9" fmla="*/ 616 h 624"/>
                              <a:gd name="T10" fmla="*/ 2280 w 2288"/>
                              <a:gd name="T11" fmla="*/ 624 h 624"/>
                              <a:gd name="T12" fmla="*/ 8 w 2288"/>
                              <a:gd name="T13" fmla="*/ 624 h 624"/>
                              <a:gd name="T14" fmla="*/ 0 w 2288"/>
                              <a:gd name="T15" fmla="*/ 616 h 624"/>
                              <a:gd name="T16" fmla="*/ 0 w 2288"/>
                              <a:gd name="T17" fmla="*/ 8 h 624"/>
                              <a:gd name="T18" fmla="*/ 16 w 2288"/>
                              <a:gd name="T19" fmla="*/ 616 h 624"/>
                              <a:gd name="T20" fmla="*/ 8 w 2288"/>
                              <a:gd name="T21" fmla="*/ 608 h 624"/>
                              <a:gd name="T22" fmla="*/ 2280 w 2288"/>
                              <a:gd name="T23" fmla="*/ 608 h 624"/>
                              <a:gd name="T24" fmla="*/ 2272 w 2288"/>
                              <a:gd name="T25" fmla="*/ 616 h 624"/>
                              <a:gd name="T26" fmla="*/ 2272 w 2288"/>
                              <a:gd name="T27" fmla="*/ 8 h 624"/>
                              <a:gd name="T28" fmla="*/ 2280 w 2288"/>
                              <a:gd name="T29" fmla="*/ 16 h 624"/>
                              <a:gd name="T30" fmla="*/ 8 w 2288"/>
                              <a:gd name="T31" fmla="*/ 16 h 624"/>
                              <a:gd name="T32" fmla="*/ 16 w 2288"/>
                              <a:gd name="T33" fmla="*/ 8 h 624"/>
                              <a:gd name="T34" fmla="*/ 16 w 2288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16"/>
                                </a:lnTo>
                                <a:cubicBezTo>
                                  <a:pt x="2288" y="621"/>
                                  <a:pt x="2285" y="624"/>
                                  <a:pt x="2280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2280" y="608"/>
                                </a:lnTo>
                                <a:lnTo>
                                  <a:pt x="2272" y="616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136265" y="3357245"/>
                            <a:ext cx="8959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2584C1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FT122 : gonfler le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7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136265" y="3490595"/>
                            <a:ext cx="445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39863B2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brassard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99" name="Freeform 106"/>
                        <wps:cNvSpPr>
                          <a:spLocks noEditPoints="1"/>
                        </wps:cNvSpPr>
                        <wps:spPr bwMode="auto">
                          <a:xfrm>
                            <a:off x="3041015" y="3947795"/>
                            <a:ext cx="1358900" cy="5232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880"/>
                              <a:gd name="T2" fmla="*/ 8 w 2288"/>
                              <a:gd name="T3" fmla="*/ 0 h 880"/>
                              <a:gd name="T4" fmla="*/ 2280 w 2288"/>
                              <a:gd name="T5" fmla="*/ 0 h 880"/>
                              <a:gd name="T6" fmla="*/ 2288 w 2288"/>
                              <a:gd name="T7" fmla="*/ 8 h 880"/>
                              <a:gd name="T8" fmla="*/ 2288 w 2288"/>
                              <a:gd name="T9" fmla="*/ 872 h 880"/>
                              <a:gd name="T10" fmla="*/ 2280 w 2288"/>
                              <a:gd name="T11" fmla="*/ 880 h 880"/>
                              <a:gd name="T12" fmla="*/ 8 w 2288"/>
                              <a:gd name="T13" fmla="*/ 880 h 880"/>
                              <a:gd name="T14" fmla="*/ 0 w 2288"/>
                              <a:gd name="T15" fmla="*/ 872 h 880"/>
                              <a:gd name="T16" fmla="*/ 0 w 2288"/>
                              <a:gd name="T17" fmla="*/ 8 h 880"/>
                              <a:gd name="T18" fmla="*/ 16 w 2288"/>
                              <a:gd name="T19" fmla="*/ 872 h 880"/>
                              <a:gd name="T20" fmla="*/ 8 w 2288"/>
                              <a:gd name="T21" fmla="*/ 864 h 880"/>
                              <a:gd name="T22" fmla="*/ 2280 w 2288"/>
                              <a:gd name="T23" fmla="*/ 864 h 880"/>
                              <a:gd name="T24" fmla="*/ 2272 w 2288"/>
                              <a:gd name="T25" fmla="*/ 872 h 880"/>
                              <a:gd name="T26" fmla="*/ 2272 w 2288"/>
                              <a:gd name="T27" fmla="*/ 8 h 880"/>
                              <a:gd name="T28" fmla="*/ 2280 w 2288"/>
                              <a:gd name="T29" fmla="*/ 16 h 880"/>
                              <a:gd name="T30" fmla="*/ 8 w 2288"/>
                              <a:gd name="T31" fmla="*/ 16 h 880"/>
                              <a:gd name="T32" fmla="*/ 16 w 2288"/>
                              <a:gd name="T33" fmla="*/ 8 h 880"/>
                              <a:gd name="T34" fmla="*/ 16 w 2288"/>
                              <a:gd name="T35" fmla="*/ 87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88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872"/>
                                </a:lnTo>
                                <a:cubicBezTo>
                                  <a:pt x="2288" y="877"/>
                                  <a:pt x="2285" y="880"/>
                                  <a:pt x="2280" y="880"/>
                                </a:cubicBezTo>
                                <a:lnTo>
                                  <a:pt x="8" y="880"/>
                                </a:lnTo>
                                <a:cubicBezTo>
                                  <a:pt x="4" y="880"/>
                                  <a:pt x="0" y="877"/>
                                  <a:pt x="0" y="87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872"/>
                                </a:moveTo>
                                <a:lnTo>
                                  <a:pt x="8" y="864"/>
                                </a:lnTo>
                                <a:lnTo>
                                  <a:pt x="2280" y="864"/>
                                </a:lnTo>
                                <a:lnTo>
                                  <a:pt x="2272" y="87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136265" y="4010025"/>
                            <a:ext cx="927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A5008B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FT123 : connecter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1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136265" y="4143375"/>
                            <a:ext cx="1048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D52925E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tous les éléments du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136265" y="4276725"/>
                            <a:ext cx="115062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15742BE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du circuit pneumatique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3" name="Freeform 110"/>
                        <wps:cNvSpPr>
                          <a:spLocks noEditPoints="1"/>
                        </wps:cNvSpPr>
                        <wps:spPr bwMode="auto">
                          <a:xfrm>
                            <a:off x="3041015" y="4756785"/>
                            <a:ext cx="1358900" cy="3708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24"/>
                              <a:gd name="T2" fmla="*/ 8 w 2288"/>
                              <a:gd name="T3" fmla="*/ 0 h 624"/>
                              <a:gd name="T4" fmla="*/ 2280 w 2288"/>
                              <a:gd name="T5" fmla="*/ 0 h 624"/>
                              <a:gd name="T6" fmla="*/ 2288 w 2288"/>
                              <a:gd name="T7" fmla="*/ 8 h 624"/>
                              <a:gd name="T8" fmla="*/ 2288 w 2288"/>
                              <a:gd name="T9" fmla="*/ 616 h 624"/>
                              <a:gd name="T10" fmla="*/ 2280 w 2288"/>
                              <a:gd name="T11" fmla="*/ 624 h 624"/>
                              <a:gd name="T12" fmla="*/ 8 w 2288"/>
                              <a:gd name="T13" fmla="*/ 624 h 624"/>
                              <a:gd name="T14" fmla="*/ 0 w 2288"/>
                              <a:gd name="T15" fmla="*/ 616 h 624"/>
                              <a:gd name="T16" fmla="*/ 0 w 2288"/>
                              <a:gd name="T17" fmla="*/ 8 h 624"/>
                              <a:gd name="T18" fmla="*/ 16 w 2288"/>
                              <a:gd name="T19" fmla="*/ 616 h 624"/>
                              <a:gd name="T20" fmla="*/ 8 w 2288"/>
                              <a:gd name="T21" fmla="*/ 608 h 624"/>
                              <a:gd name="T22" fmla="*/ 2280 w 2288"/>
                              <a:gd name="T23" fmla="*/ 608 h 624"/>
                              <a:gd name="T24" fmla="*/ 2272 w 2288"/>
                              <a:gd name="T25" fmla="*/ 616 h 624"/>
                              <a:gd name="T26" fmla="*/ 2272 w 2288"/>
                              <a:gd name="T27" fmla="*/ 8 h 624"/>
                              <a:gd name="T28" fmla="*/ 2280 w 2288"/>
                              <a:gd name="T29" fmla="*/ 16 h 624"/>
                              <a:gd name="T30" fmla="*/ 8 w 2288"/>
                              <a:gd name="T31" fmla="*/ 16 h 624"/>
                              <a:gd name="T32" fmla="*/ 16 w 2288"/>
                              <a:gd name="T33" fmla="*/ 8 h 624"/>
                              <a:gd name="T34" fmla="*/ 16 w 2288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16"/>
                                </a:lnTo>
                                <a:cubicBezTo>
                                  <a:pt x="2288" y="621"/>
                                  <a:pt x="2285" y="624"/>
                                  <a:pt x="2280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2280" y="608"/>
                                </a:lnTo>
                                <a:lnTo>
                                  <a:pt x="2272" y="616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3136265" y="4812665"/>
                            <a:ext cx="9594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2D87D51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FT131 : acquérir la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3136265" y="4945380"/>
                            <a:ext cx="4324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7E528AF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pression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7" name="Freeform 113"/>
                        <wps:cNvSpPr>
                          <a:spLocks noEditPoints="1"/>
                        </wps:cNvSpPr>
                        <wps:spPr bwMode="auto">
                          <a:xfrm>
                            <a:off x="3041015" y="5384165"/>
                            <a:ext cx="1358900" cy="38100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640"/>
                              <a:gd name="T2" fmla="*/ 8 w 2288"/>
                              <a:gd name="T3" fmla="*/ 0 h 640"/>
                              <a:gd name="T4" fmla="*/ 2280 w 2288"/>
                              <a:gd name="T5" fmla="*/ 0 h 640"/>
                              <a:gd name="T6" fmla="*/ 2288 w 2288"/>
                              <a:gd name="T7" fmla="*/ 8 h 640"/>
                              <a:gd name="T8" fmla="*/ 2288 w 2288"/>
                              <a:gd name="T9" fmla="*/ 632 h 640"/>
                              <a:gd name="T10" fmla="*/ 2280 w 2288"/>
                              <a:gd name="T11" fmla="*/ 640 h 640"/>
                              <a:gd name="T12" fmla="*/ 8 w 2288"/>
                              <a:gd name="T13" fmla="*/ 640 h 640"/>
                              <a:gd name="T14" fmla="*/ 0 w 2288"/>
                              <a:gd name="T15" fmla="*/ 632 h 640"/>
                              <a:gd name="T16" fmla="*/ 0 w 2288"/>
                              <a:gd name="T17" fmla="*/ 8 h 640"/>
                              <a:gd name="T18" fmla="*/ 16 w 2288"/>
                              <a:gd name="T19" fmla="*/ 632 h 640"/>
                              <a:gd name="T20" fmla="*/ 8 w 2288"/>
                              <a:gd name="T21" fmla="*/ 624 h 640"/>
                              <a:gd name="T22" fmla="*/ 2280 w 2288"/>
                              <a:gd name="T23" fmla="*/ 624 h 640"/>
                              <a:gd name="T24" fmla="*/ 2272 w 2288"/>
                              <a:gd name="T25" fmla="*/ 632 h 640"/>
                              <a:gd name="T26" fmla="*/ 2272 w 2288"/>
                              <a:gd name="T27" fmla="*/ 8 h 640"/>
                              <a:gd name="T28" fmla="*/ 2280 w 2288"/>
                              <a:gd name="T29" fmla="*/ 16 h 640"/>
                              <a:gd name="T30" fmla="*/ 8 w 2288"/>
                              <a:gd name="T31" fmla="*/ 16 h 640"/>
                              <a:gd name="T32" fmla="*/ 16 w 2288"/>
                              <a:gd name="T33" fmla="*/ 8 h 640"/>
                              <a:gd name="T34" fmla="*/ 16 w 2288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632"/>
                                </a:lnTo>
                                <a:cubicBezTo>
                                  <a:pt x="2288" y="637"/>
                                  <a:pt x="2285" y="640"/>
                                  <a:pt x="2280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2280" y="624"/>
                                </a:lnTo>
                                <a:lnTo>
                                  <a:pt x="2272" y="63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3136265" y="5443220"/>
                            <a:ext cx="7181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E10018B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FT132 : traiter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3136265" y="5576570"/>
                            <a:ext cx="6165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A2B404F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l’information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1" name="Freeform 116"/>
                        <wps:cNvSpPr>
                          <a:spLocks noEditPoints="1"/>
                        </wps:cNvSpPr>
                        <wps:spPr bwMode="auto">
                          <a:xfrm>
                            <a:off x="4665980" y="0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119"/>
                        <wps:cNvSpPr>
                          <a:spLocks noEditPoints="1"/>
                        </wps:cNvSpPr>
                        <wps:spPr bwMode="auto">
                          <a:xfrm>
                            <a:off x="4665980" y="636905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161915" y="838835"/>
                            <a:ext cx="4387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000B57C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Touches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4" name="Freeform 121"/>
                        <wps:cNvSpPr>
                          <a:spLocks noEditPoints="1"/>
                        </wps:cNvSpPr>
                        <wps:spPr bwMode="auto">
                          <a:xfrm>
                            <a:off x="4665980" y="1283970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5209540" y="1486535"/>
                            <a:ext cx="3562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BD740BF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Buzzer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6" name="Freeform 123"/>
                        <wps:cNvSpPr>
                          <a:spLocks noEditPoints="1"/>
                        </wps:cNvSpPr>
                        <wps:spPr bwMode="auto">
                          <a:xfrm>
                            <a:off x="4665980" y="1931035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5104765" y="2133600"/>
                            <a:ext cx="2990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6EED3BB" wp14:textId="77777777">
                              <w:r w:rsidRPr="00010513">
                                <w:rPr>
                                  <w:rFonts w:cs="Arial"/>
                                  <w:caps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é</w:t>
                              </w:r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cran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437505" y="2133600"/>
                            <a:ext cx="2292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3719195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9" name="Freeform 126"/>
                        <wps:cNvSpPr>
                          <a:spLocks noEditPoints="1"/>
                        </wps:cNvSpPr>
                        <wps:spPr bwMode="auto">
                          <a:xfrm>
                            <a:off x="4665980" y="2578100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129"/>
                        <wps:cNvSpPr>
                          <a:spLocks noEditPoints="1"/>
                        </wps:cNvSpPr>
                        <wps:spPr bwMode="auto">
                          <a:xfrm>
                            <a:off x="4665980" y="3224530"/>
                            <a:ext cx="1454150" cy="523875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4665980" y="3947795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228590" y="4147185"/>
                            <a:ext cx="318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D0D27F8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Tubes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3" name="Freeform 133"/>
                        <wps:cNvSpPr>
                          <a:spLocks noEditPoints="1"/>
                        </wps:cNvSpPr>
                        <wps:spPr bwMode="auto">
                          <a:xfrm>
                            <a:off x="4665980" y="4680585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136"/>
                        <wps:cNvSpPr>
                          <a:spLocks noEditPoints="1"/>
                        </wps:cNvSpPr>
                        <wps:spPr bwMode="auto">
                          <a:xfrm>
                            <a:off x="1653540" y="66040"/>
                            <a:ext cx="1092835" cy="381000"/>
                          </a:xfrm>
                          <a:custGeom>
                            <a:avLst/>
                            <a:gdLst>
                              <a:gd name="T0" fmla="*/ 0 w 1840"/>
                              <a:gd name="T1" fmla="*/ 8 h 640"/>
                              <a:gd name="T2" fmla="*/ 8 w 1840"/>
                              <a:gd name="T3" fmla="*/ 0 h 640"/>
                              <a:gd name="T4" fmla="*/ 1832 w 1840"/>
                              <a:gd name="T5" fmla="*/ 0 h 640"/>
                              <a:gd name="T6" fmla="*/ 1840 w 1840"/>
                              <a:gd name="T7" fmla="*/ 8 h 640"/>
                              <a:gd name="T8" fmla="*/ 1840 w 1840"/>
                              <a:gd name="T9" fmla="*/ 632 h 640"/>
                              <a:gd name="T10" fmla="*/ 1832 w 1840"/>
                              <a:gd name="T11" fmla="*/ 640 h 640"/>
                              <a:gd name="T12" fmla="*/ 8 w 1840"/>
                              <a:gd name="T13" fmla="*/ 640 h 640"/>
                              <a:gd name="T14" fmla="*/ 0 w 1840"/>
                              <a:gd name="T15" fmla="*/ 632 h 640"/>
                              <a:gd name="T16" fmla="*/ 0 w 1840"/>
                              <a:gd name="T17" fmla="*/ 8 h 640"/>
                              <a:gd name="T18" fmla="*/ 16 w 1840"/>
                              <a:gd name="T19" fmla="*/ 632 h 640"/>
                              <a:gd name="T20" fmla="*/ 8 w 1840"/>
                              <a:gd name="T21" fmla="*/ 624 h 640"/>
                              <a:gd name="T22" fmla="*/ 1832 w 1840"/>
                              <a:gd name="T23" fmla="*/ 624 h 640"/>
                              <a:gd name="T24" fmla="*/ 1824 w 1840"/>
                              <a:gd name="T25" fmla="*/ 632 h 640"/>
                              <a:gd name="T26" fmla="*/ 1824 w 1840"/>
                              <a:gd name="T27" fmla="*/ 8 h 640"/>
                              <a:gd name="T28" fmla="*/ 1832 w 1840"/>
                              <a:gd name="T29" fmla="*/ 16 h 640"/>
                              <a:gd name="T30" fmla="*/ 8 w 1840"/>
                              <a:gd name="T31" fmla="*/ 16 h 640"/>
                              <a:gd name="T32" fmla="*/ 16 w 1840"/>
                              <a:gd name="T33" fmla="*/ 8 h 640"/>
                              <a:gd name="T34" fmla="*/ 16 w 1840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40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1832" y="0"/>
                                </a:lnTo>
                                <a:cubicBezTo>
                                  <a:pt x="1837" y="0"/>
                                  <a:pt x="1840" y="4"/>
                                  <a:pt x="1840" y="8"/>
                                </a:cubicBezTo>
                                <a:lnTo>
                                  <a:pt x="1840" y="632"/>
                                </a:lnTo>
                                <a:cubicBezTo>
                                  <a:pt x="1840" y="637"/>
                                  <a:pt x="1837" y="640"/>
                                  <a:pt x="1832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1832" y="624"/>
                                </a:lnTo>
                                <a:lnTo>
                                  <a:pt x="1824" y="632"/>
                                </a:lnTo>
                                <a:lnTo>
                                  <a:pt x="1824" y="8"/>
                                </a:lnTo>
                                <a:lnTo>
                                  <a:pt x="183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751330" y="130175"/>
                            <a:ext cx="800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EDB4D3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FT11: dialoguer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6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751330" y="263525"/>
                            <a:ext cx="8134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34BC8587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avec l’utilisateur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653540" y="2654300"/>
                            <a:ext cx="1092835" cy="513715"/>
                          </a:xfrm>
                          <a:custGeom>
                            <a:avLst/>
                            <a:gdLst>
                              <a:gd name="T0" fmla="*/ 0 w 1840"/>
                              <a:gd name="T1" fmla="*/ 8 h 864"/>
                              <a:gd name="T2" fmla="*/ 8 w 1840"/>
                              <a:gd name="T3" fmla="*/ 0 h 864"/>
                              <a:gd name="T4" fmla="*/ 1832 w 1840"/>
                              <a:gd name="T5" fmla="*/ 0 h 864"/>
                              <a:gd name="T6" fmla="*/ 1840 w 1840"/>
                              <a:gd name="T7" fmla="*/ 8 h 864"/>
                              <a:gd name="T8" fmla="*/ 1840 w 1840"/>
                              <a:gd name="T9" fmla="*/ 856 h 864"/>
                              <a:gd name="T10" fmla="*/ 1832 w 1840"/>
                              <a:gd name="T11" fmla="*/ 864 h 864"/>
                              <a:gd name="T12" fmla="*/ 8 w 1840"/>
                              <a:gd name="T13" fmla="*/ 864 h 864"/>
                              <a:gd name="T14" fmla="*/ 0 w 1840"/>
                              <a:gd name="T15" fmla="*/ 856 h 864"/>
                              <a:gd name="T16" fmla="*/ 0 w 1840"/>
                              <a:gd name="T17" fmla="*/ 8 h 864"/>
                              <a:gd name="T18" fmla="*/ 16 w 1840"/>
                              <a:gd name="T19" fmla="*/ 856 h 864"/>
                              <a:gd name="T20" fmla="*/ 8 w 1840"/>
                              <a:gd name="T21" fmla="*/ 848 h 864"/>
                              <a:gd name="T22" fmla="*/ 1832 w 1840"/>
                              <a:gd name="T23" fmla="*/ 848 h 864"/>
                              <a:gd name="T24" fmla="*/ 1824 w 1840"/>
                              <a:gd name="T25" fmla="*/ 856 h 864"/>
                              <a:gd name="T26" fmla="*/ 1824 w 1840"/>
                              <a:gd name="T27" fmla="*/ 8 h 864"/>
                              <a:gd name="T28" fmla="*/ 1832 w 1840"/>
                              <a:gd name="T29" fmla="*/ 16 h 864"/>
                              <a:gd name="T30" fmla="*/ 8 w 1840"/>
                              <a:gd name="T31" fmla="*/ 16 h 864"/>
                              <a:gd name="T32" fmla="*/ 16 w 1840"/>
                              <a:gd name="T33" fmla="*/ 8 h 864"/>
                              <a:gd name="T34" fmla="*/ 16 w 1840"/>
                              <a:gd name="T35" fmla="*/ 856 h 8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40" h="86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1832" y="0"/>
                                </a:lnTo>
                                <a:cubicBezTo>
                                  <a:pt x="1837" y="0"/>
                                  <a:pt x="1840" y="4"/>
                                  <a:pt x="1840" y="8"/>
                                </a:cubicBezTo>
                                <a:lnTo>
                                  <a:pt x="1840" y="856"/>
                                </a:lnTo>
                                <a:cubicBezTo>
                                  <a:pt x="1840" y="861"/>
                                  <a:pt x="1837" y="864"/>
                                  <a:pt x="1832" y="864"/>
                                </a:cubicBezTo>
                                <a:lnTo>
                                  <a:pt x="8" y="864"/>
                                </a:lnTo>
                                <a:cubicBezTo>
                                  <a:pt x="4" y="864"/>
                                  <a:pt x="0" y="861"/>
                                  <a:pt x="0" y="85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856"/>
                                </a:moveTo>
                                <a:lnTo>
                                  <a:pt x="8" y="848"/>
                                </a:lnTo>
                                <a:lnTo>
                                  <a:pt x="1832" y="848"/>
                                </a:lnTo>
                                <a:lnTo>
                                  <a:pt x="1824" y="856"/>
                                </a:lnTo>
                                <a:lnTo>
                                  <a:pt x="1824" y="8"/>
                                </a:lnTo>
                                <a:lnTo>
                                  <a:pt x="183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751330" y="2715260"/>
                            <a:ext cx="8324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69B64AD9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FT12 : couper la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751330" y="2848610"/>
                            <a:ext cx="5149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EB25024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circulation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0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751330" y="2981960"/>
                            <a:ext cx="4641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E96275C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sanguine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1" name="Freeform 143"/>
                        <wps:cNvSpPr>
                          <a:spLocks noEditPoints="1"/>
                        </wps:cNvSpPr>
                        <wps:spPr bwMode="auto">
                          <a:xfrm>
                            <a:off x="1653540" y="4756785"/>
                            <a:ext cx="1092835" cy="370840"/>
                          </a:xfrm>
                          <a:custGeom>
                            <a:avLst/>
                            <a:gdLst>
                              <a:gd name="T0" fmla="*/ 0 w 1840"/>
                              <a:gd name="T1" fmla="*/ 8 h 624"/>
                              <a:gd name="T2" fmla="*/ 8 w 1840"/>
                              <a:gd name="T3" fmla="*/ 0 h 624"/>
                              <a:gd name="T4" fmla="*/ 1832 w 1840"/>
                              <a:gd name="T5" fmla="*/ 0 h 624"/>
                              <a:gd name="T6" fmla="*/ 1840 w 1840"/>
                              <a:gd name="T7" fmla="*/ 8 h 624"/>
                              <a:gd name="T8" fmla="*/ 1840 w 1840"/>
                              <a:gd name="T9" fmla="*/ 616 h 624"/>
                              <a:gd name="T10" fmla="*/ 1832 w 1840"/>
                              <a:gd name="T11" fmla="*/ 624 h 624"/>
                              <a:gd name="T12" fmla="*/ 8 w 1840"/>
                              <a:gd name="T13" fmla="*/ 624 h 624"/>
                              <a:gd name="T14" fmla="*/ 0 w 1840"/>
                              <a:gd name="T15" fmla="*/ 616 h 624"/>
                              <a:gd name="T16" fmla="*/ 0 w 1840"/>
                              <a:gd name="T17" fmla="*/ 8 h 624"/>
                              <a:gd name="T18" fmla="*/ 16 w 1840"/>
                              <a:gd name="T19" fmla="*/ 616 h 624"/>
                              <a:gd name="T20" fmla="*/ 8 w 1840"/>
                              <a:gd name="T21" fmla="*/ 608 h 624"/>
                              <a:gd name="T22" fmla="*/ 1832 w 1840"/>
                              <a:gd name="T23" fmla="*/ 608 h 624"/>
                              <a:gd name="T24" fmla="*/ 1824 w 1840"/>
                              <a:gd name="T25" fmla="*/ 616 h 624"/>
                              <a:gd name="T26" fmla="*/ 1824 w 1840"/>
                              <a:gd name="T27" fmla="*/ 8 h 624"/>
                              <a:gd name="T28" fmla="*/ 1832 w 1840"/>
                              <a:gd name="T29" fmla="*/ 16 h 624"/>
                              <a:gd name="T30" fmla="*/ 8 w 1840"/>
                              <a:gd name="T31" fmla="*/ 16 h 624"/>
                              <a:gd name="T32" fmla="*/ 16 w 1840"/>
                              <a:gd name="T33" fmla="*/ 8 h 624"/>
                              <a:gd name="T34" fmla="*/ 16 w 1840"/>
                              <a:gd name="T35" fmla="*/ 616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40" h="62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1832" y="0"/>
                                </a:lnTo>
                                <a:cubicBezTo>
                                  <a:pt x="1837" y="0"/>
                                  <a:pt x="1840" y="4"/>
                                  <a:pt x="1840" y="8"/>
                                </a:cubicBezTo>
                                <a:lnTo>
                                  <a:pt x="1840" y="616"/>
                                </a:lnTo>
                                <a:cubicBezTo>
                                  <a:pt x="1840" y="621"/>
                                  <a:pt x="1837" y="624"/>
                                  <a:pt x="1832" y="624"/>
                                </a:cubicBezTo>
                                <a:lnTo>
                                  <a:pt x="8" y="624"/>
                                </a:lnTo>
                                <a:cubicBezTo>
                                  <a:pt x="4" y="624"/>
                                  <a:pt x="0" y="621"/>
                                  <a:pt x="0" y="61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16"/>
                                </a:moveTo>
                                <a:lnTo>
                                  <a:pt x="8" y="608"/>
                                </a:lnTo>
                                <a:lnTo>
                                  <a:pt x="1832" y="608"/>
                                </a:lnTo>
                                <a:lnTo>
                                  <a:pt x="1824" y="616"/>
                                </a:lnTo>
                                <a:lnTo>
                                  <a:pt x="1824" y="8"/>
                                </a:lnTo>
                                <a:lnTo>
                                  <a:pt x="183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751330" y="4812030"/>
                            <a:ext cx="7816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573241F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FT13 : mesurer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1751330" y="4945380"/>
                            <a:ext cx="5530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B7E9F49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la pression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4" name="Freeform 146"/>
                        <wps:cNvSpPr>
                          <a:spLocks noEditPoints="1"/>
                        </wps:cNvSpPr>
                        <wps:spPr bwMode="auto">
                          <a:xfrm>
                            <a:off x="4675505" y="5308600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149"/>
                        <wps:cNvSpPr>
                          <a:spLocks noEditPoints="1"/>
                        </wps:cNvSpPr>
                        <wps:spPr bwMode="auto">
                          <a:xfrm>
                            <a:off x="4675505" y="7401560"/>
                            <a:ext cx="1454150" cy="513715"/>
                          </a:xfrm>
                          <a:custGeom>
                            <a:avLst/>
                            <a:gdLst>
                              <a:gd name="T0" fmla="*/ 7 w 2448"/>
                              <a:gd name="T1" fmla="*/ 388 h 864"/>
                              <a:gd name="T2" fmla="*/ 27 w 2448"/>
                              <a:gd name="T3" fmla="*/ 343 h 864"/>
                              <a:gd name="T4" fmla="*/ 99 w 2448"/>
                              <a:gd name="T5" fmla="*/ 262 h 864"/>
                              <a:gd name="T6" fmla="*/ 283 w 2448"/>
                              <a:gd name="T7" fmla="*/ 155 h 864"/>
                              <a:gd name="T8" fmla="*/ 542 w 2448"/>
                              <a:gd name="T9" fmla="*/ 73 h 864"/>
                              <a:gd name="T10" fmla="*/ 979 w 2448"/>
                              <a:gd name="T11" fmla="*/ 10 h 864"/>
                              <a:gd name="T12" fmla="*/ 1699 w 2448"/>
                              <a:gd name="T13" fmla="*/ 34 h 864"/>
                              <a:gd name="T14" fmla="*/ 2001 w 2448"/>
                              <a:gd name="T15" fmla="*/ 98 h 864"/>
                              <a:gd name="T16" fmla="*/ 2236 w 2448"/>
                              <a:gd name="T17" fmla="*/ 188 h 864"/>
                              <a:gd name="T18" fmla="*/ 2351 w 2448"/>
                              <a:gd name="T19" fmla="*/ 262 h 864"/>
                              <a:gd name="T20" fmla="*/ 2422 w 2448"/>
                              <a:gd name="T21" fmla="*/ 343 h 864"/>
                              <a:gd name="T22" fmla="*/ 2442 w 2448"/>
                              <a:gd name="T23" fmla="*/ 388 h 864"/>
                              <a:gd name="T24" fmla="*/ 2442 w 2448"/>
                              <a:gd name="T25" fmla="*/ 477 h 864"/>
                              <a:gd name="T26" fmla="*/ 2422 w 2448"/>
                              <a:gd name="T27" fmla="*/ 523 h 864"/>
                              <a:gd name="T28" fmla="*/ 2351 w 2448"/>
                              <a:gd name="T29" fmla="*/ 603 h 864"/>
                              <a:gd name="T30" fmla="*/ 2236 w 2448"/>
                              <a:gd name="T31" fmla="*/ 676 h 864"/>
                              <a:gd name="T32" fmla="*/ 2001 w 2448"/>
                              <a:gd name="T33" fmla="*/ 767 h 864"/>
                              <a:gd name="T34" fmla="*/ 1700 w 2448"/>
                              <a:gd name="T35" fmla="*/ 831 h 864"/>
                              <a:gd name="T36" fmla="*/ 979 w 2448"/>
                              <a:gd name="T37" fmla="*/ 855 h 864"/>
                              <a:gd name="T38" fmla="*/ 543 w 2448"/>
                              <a:gd name="T39" fmla="*/ 792 h 864"/>
                              <a:gd name="T40" fmla="*/ 284 w 2448"/>
                              <a:gd name="T41" fmla="*/ 710 h 864"/>
                              <a:gd name="T42" fmla="*/ 100 w 2448"/>
                              <a:gd name="T43" fmla="*/ 604 h 864"/>
                              <a:gd name="T44" fmla="*/ 27 w 2448"/>
                              <a:gd name="T45" fmla="*/ 523 h 864"/>
                              <a:gd name="T46" fmla="*/ 7 w 2448"/>
                              <a:gd name="T47" fmla="*/ 477 h 864"/>
                              <a:gd name="T48" fmla="*/ 22 w 2448"/>
                              <a:gd name="T49" fmla="*/ 472 h 864"/>
                              <a:gd name="T50" fmla="*/ 70 w 2448"/>
                              <a:gd name="T51" fmla="*/ 554 h 864"/>
                              <a:gd name="T52" fmla="*/ 159 w 2448"/>
                              <a:gd name="T53" fmla="*/ 628 h 864"/>
                              <a:gd name="T54" fmla="*/ 367 w 2448"/>
                              <a:gd name="T55" fmla="*/ 725 h 864"/>
                              <a:gd name="T56" fmla="*/ 647 w 2448"/>
                              <a:gd name="T57" fmla="*/ 798 h 864"/>
                              <a:gd name="T58" fmla="*/ 1224 w 2448"/>
                              <a:gd name="T59" fmla="*/ 848 h 864"/>
                              <a:gd name="T60" fmla="*/ 1803 w 2448"/>
                              <a:gd name="T61" fmla="*/ 798 h 864"/>
                              <a:gd name="T62" fmla="*/ 2082 w 2448"/>
                              <a:gd name="T63" fmla="*/ 725 h 864"/>
                              <a:gd name="T64" fmla="*/ 2289 w 2448"/>
                              <a:gd name="T65" fmla="*/ 628 h 864"/>
                              <a:gd name="T66" fmla="*/ 2380 w 2448"/>
                              <a:gd name="T67" fmla="*/ 553 h 864"/>
                              <a:gd name="T68" fmla="*/ 2408 w 2448"/>
                              <a:gd name="T69" fmla="*/ 515 h 864"/>
                              <a:gd name="T70" fmla="*/ 2433 w 2448"/>
                              <a:gd name="T71" fmla="*/ 431 h 864"/>
                              <a:gd name="T72" fmla="*/ 2427 w 2448"/>
                              <a:gd name="T73" fmla="*/ 393 h 864"/>
                              <a:gd name="T74" fmla="*/ 2379 w 2448"/>
                              <a:gd name="T75" fmla="*/ 311 h 864"/>
                              <a:gd name="T76" fmla="*/ 2341 w 2448"/>
                              <a:gd name="T77" fmla="*/ 274 h 864"/>
                              <a:gd name="T78" fmla="*/ 2160 w 2448"/>
                              <a:gd name="T79" fmla="*/ 170 h 864"/>
                              <a:gd name="T80" fmla="*/ 1903 w 2448"/>
                              <a:gd name="T81" fmla="*/ 88 h 864"/>
                              <a:gd name="T82" fmla="*/ 1469 w 2448"/>
                              <a:gd name="T83" fmla="*/ 25 h 864"/>
                              <a:gd name="T84" fmla="*/ 753 w 2448"/>
                              <a:gd name="T85" fmla="*/ 49 h 864"/>
                              <a:gd name="T86" fmla="*/ 454 w 2448"/>
                              <a:gd name="T87" fmla="*/ 113 h 864"/>
                              <a:gd name="T88" fmla="*/ 220 w 2448"/>
                              <a:gd name="T89" fmla="*/ 202 h 864"/>
                              <a:gd name="T90" fmla="*/ 69 w 2448"/>
                              <a:gd name="T91" fmla="*/ 312 h 864"/>
                              <a:gd name="T92" fmla="*/ 41 w 2448"/>
                              <a:gd name="T93" fmla="*/ 351 h 864"/>
                              <a:gd name="T94" fmla="*/ 16 w 2448"/>
                              <a:gd name="T95" fmla="*/ 434 h 8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64">
                                <a:moveTo>
                                  <a:pt x="1" y="434"/>
                                </a:moveTo>
                                <a:cubicBezTo>
                                  <a:pt x="0" y="433"/>
                                  <a:pt x="0" y="432"/>
                                  <a:pt x="1" y="431"/>
                                </a:cubicBezTo>
                                <a:lnTo>
                                  <a:pt x="7" y="388"/>
                                </a:lnTo>
                                <a:cubicBezTo>
                                  <a:pt x="7" y="388"/>
                                  <a:pt x="7" y="387"/>
                                  <a:pt x="7" y="386"/>
                                </a:cubicBezTo>
                                <a:lnTo>
                                  <a:pt x="26" y="344"/>
                                </a:lnTo>
                                <a:cubicBezTo>
                                  <a:pt x="26" y="344"/>
                                  <a:pt x="27" y="343"/>
                                  <a:pt x="27" y="343"/>
                                </a:cubicBezTo>
                                <a:lnTo>
                                  <a:pt x="57" y="302"/>
                                </a:lnTo>
                                <a:cubicBezTo>
                                  <a:pt x="57" y="301"/>
                                  <a:pt x="58" y="301"/>
                                  <a:pt x="58" y="301"/>
                                </a:cubicBezTo>
                                <a:lnTo>
                                  <a:pt x="99" y="262"/>
                                </a:lnTo>
                                <a:lnTo>
                                  <a:pt x="151" y="224"/>
                                </a:lnTo>
                                <a:lnTo>
                                  <a:pt x="212" y="189"/>
                                </a:lnTo>
                                <a:lnTo>
                                  <a:pt x="283" y="155"/>
                                </a:lnTo>
                                <a:lnTo>
                                  <a:pt x="362" y="125"/>
                                </a:lnTo>
                                <a:lnTo>
                                  <a:pt x="449" y="98"/>
                                </a:lnTo>
                                <a:lnTo>
                                  <a:pt x="542" y="73"/>
                                </a:lnTo>
                                <a:lnTo>
                                  <a:pt x="644" y="52"/>
                                </a:lnTo>
                                <a:lnTo>
                                  <a:pt x="750" y="34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4"/>
                                </a:lnTo>
                                <a:lnTo>
                                  <a:pt x="1806" y="52"/>
                                </a:lnTo>
                                <a:lnTo>
                                  <a:pt x="1906" y="73"/>
                                </a:lnTo>
                                <a:lnTo>
                                  <a:pt x="2001" y="98"/>
                                </a:lnTo>
                                <a:lnTo>
                                  <a:pt x="2087" y="125"/>
                                </a:lnTo>
                                <a:lnTo>
                                  <a:pt x="2165" y="155"/>
                                </a:lnTo>
                                <a:lnTo>
                                  <a:pt x="2236" y="188"/>
                                </a:lnTo>
                                <a:lnTo>
                                  <a:pt x="2297" y="224"/>
                                </a:lnTo>
                                <a:lnTo>
                                  <a:pt x="2350" y="261"/>
                                </a:lnTo>
                                <a:cubicBezTo>
                                  <a:pt x="2350" y="261"/>
                                  <a:pt x="2351" y="261"/>
                                  <a:pt x="2351" y="262"/>
                                </a:cubicBezTo>
                                <a:lnTo>
                                  <a:pt x="2391" y="301"/>
                                </a:lnTo>
                                <a:cubicBezTo>
                                  <a:pt x="2391" y="301"/>
                                  <a:pt x="2392" y="301"/>
                                  <a:pt x="2392" y="302"/>
                                </a:cubicBezTo>
                                <a:lnTo>
                                  <a:pt x="2422" y="343"/>
                                </a:lnTo>
                                <a:cubicBezTo>
                                  <a:pt x="2422" y="343"/>
                                  <a:pt x="2423" y="344"/>
                                  <a:pt x="2423" y="344"/>
                                </a:cubicBezTo>
                                <a:lnTo>
                                  <a:pt x="2442" y="386"/>
                                </a:lnTo>
                                <a:cubicBezTo>
                                  <a:pt x="2442" y="387"/>
                                  <a:pt x="2442" y="388"/>
                                  <a:pt x="2442" y="388"/>
                                </a:cubicBezTo>
                                <a:lnTo>
                                  <a:pt x="2448" y="431"/>
                                </a:lnTo>
                                <a:cubicBezTo>
                                  <a:pt x="2448" y="432"/>
                                  <a:pt x="2448" y="433"/>
                                  <a:pt x="2448" y="434"/>
                                </a:cubicBezTo>
                                <a:lnTo>
                                  <a:pt x="2442" y="477"/>
                                </a:lnTo>
                                <a:cubicBezTo>
                                  <a:pt x="2442" y="477"/>
                                  <a:pt x="2442" y="478"/>
                                  <a:pt x="2442" y="479"/>
                                </a:cubicBezTo>
                                <a:lnTo>
                                  <a:pt x="2423" y="522"/>
                                </a:lnTo>
                                <a:cubicBezTo>
                                  <a:pt x="2423" y="522"/>
                                  <a:pt x="2422" y="523"/>
                                  <a:pt x="2422" y="523"/>
                                </a:cubicBezTo>
                                <a:lnTo>
                                  <a:pt x="2392" y="563"/>
                                </a:lnTo>
                                <a:cubicBezTo>
                                  <a:pt x="2392" y="564"/>
                                  <a:pt x="2391" y="564"/>
                                  <a:pt x="2391" y="564"/>
                                </a:cubicBezTo>
                                <a:lnTo>
                                  <a:pt x="2351" y="603"/>
                                </a:lnTo>
                                <a:cubicBezTo>
                                  <a:pt x="2351" y="603"/>
                                  <a:pt x="2350" y="604"/>
                                  <a:pt x="2350" y="604"/>
                                </a:cubicBezTo>
                                <a:lnTo>
                                  <a:pt x="2298" y="641"/>
                                </a:lnTo>
                                <a:lnTo>
                                  <a:pt x="2236" y="676"/>
                                </a:lnTo>
                                <a:lnTo>
                                  <a:pt x="2166" y="710"/>
                                </a:lnTo>
                                <a:lnTo>
                                  <a:pt x="2087" y="740"/>
                                </a:lnTo>
                                <a:lnTo>
                                  <a:pt x="2001" y="767"/>
                                </a:lnTo>
                                <a:lnTo>
                                  <a:pt x="1907" y="792"/>
                                </a:lnTo>
                                <a:lnTo>
                                  <a:pt x="1806" y="813"/>
                                </a:lnTo>
                                <a:lnTo>
                                  <a:pt x="1700" y="831"/>
                                </a:lnTo>
                                <a:lnTo>
                                  <a:pt x="1470" y="855"/>
                                </a:lnTo>
                                <a:lnTo>
                                  <a:pt x="1225" y="864"/>
                                </a:lnTo>
                                <a:lnTo>
                                  <a:pt x="979" y="855"/>
                                </a:lnTo>
                                <a:lnTo>
                                  <a:pt x="751" y="831"/>
                                </a:lnTo>
                                <a:lnTo>
                                  <a:pt x="644" y="813"/>
                                </a:lnTo>
                                <a:lnTo>
                                  <a:pt x="543" y="792"/>
                                </a:lnTo>
                                <a:lnTo>
                                  <a:pt x="449" y="767"/>
                                </a:lnTo>
                                <a:lnTo>
                                  <a:pt x="362" y="740"/>
                                </a:lnTo>
                                <a:lnTo>
                                  <a:pt x="284" y="710"/>
                                </a:lnTo>
                                <a:lnTo>
                                  <a:pt x="213" y="677"/>
                                </a:lnTo>
                                <a:lnTo>
                                  <a:pt x="151" y="641"/>
                                </a:lnTo>
                                <a:lnTo>
                                  <a:pt x="100" y="604"/>
                                </a:lnTo>
                                <a:lnTo>
                                  <a:pt x="58" y="564"/>
                                </a:lnTo>
                                <a:cubicBezTo>
                                  <a:pt x="58" y="564"/>
                                  <a:pt x="57" y="564"/>
                                  <a:pt x="57" y="563"/>
                                </a:cubicBezTo>
                                <a:lnTo>
                                  <a:pt x="27" y="523"/>
                                </a:lnTo>
                                <a:cubicBezTo>
                                  <a:pt x="27" y="523"/>
                                  <a:pt x="26" y="522"/>
                                  <a:pt x="26" y="522"/>
                                </a:cubicBezTo>
                                <a:lnTo>
                                  <a:pt x="7" y="479"/>
                                </a:lnTo>
                                <a:cubicBezTo>
                                  <a:pt x="7" y="478"/>
                                  <a:pt x="7" y="477"/>
                                  <a:pt x="7" y="477"/>
                                </a:cubicBezTo>
                                <a:lnTo>
                                  <a:pt x="1" y="434"/>
                                </a:lnTo>
                                <a:close/>
                                <a:moveTo>
                                  <a:pt x="22" y="474"/>
                                </a:moveTo>
                                <a:lnTo>
                                  <a:pt x="22" y="472"/>
                                </a:lnTo>
                                <a:lnTo>
                                  <a:pt x="41" y="515"/>
                                </a:lnTo>
                                <a:lnTo>
                                  <a:pt x="40" y="514"/>
                                </a:lnTo>
                                <a:lnTo>
                                  <a:pt x="70" y="554"/>
                                </a:lnTo>
                                <a:lnTo>
                                  <a:pt x="69" y="553"/>
                                </a:lnTo>
                                <a:lnTo>
                                  <a:pt x="109" y="591"/>
                                </a:lnTo>
                                <a:lnTo>
                                  <a:pt x="159" y="628"/>
                                </a:lnTo>
                                <a:lnTo>
                                  <a:pt x="220" y="662"/>
                                </a:lnTo>
                                <a:lnTo>
                                  <a:pt x="289" y="695"/>
                                </a:lnTo>
                                <a:lnTo>
                                  <a:pt x="367" y="725"/>
                                </a:lnTo>
                                <a:lnTo>
                                  <a:pt x="454" y="752"/>
                                </a:lnTo>
                                <a:lnTo>
                                  <a:pt x="546" y="777"/>
                                </a:lnTo>
                                <a:lnTo>
                                  <a:pt x="647" y="798"/>
                                </a:lnTo>
                                <a:lnTo>
                                  <a:pt x="752" y="816"/>
                                </a:lnTo>
                                <a:lnTo>
                                  <a:pt x="980" y="839"/>
                                </a:lnTo>
                                <a:lnTo>
                                  <a:pt x="1224" y="848"/>
                                </a:lnTo>
                                <a:lnTo>
                                  <a:pt x="1469" y="840"/>
                                </a:lnTo>
                                <a:lnTo>
                                  <a:pt x="1697" y="816"/>
                                </a:lnTo>
                                <a:lnTo>
                                  <a:pt x="1803" y="798"/>
                                </a:lnTo>
                                <a:lnTo>
                                  <a:pt x="1902" y="777"/>
                                </a:lnTo>
                                <a:lnTo>
                                  <a:pt x="1996" y="752"/>
                                </a:lnTo>
                                <a:lnTo>
                                  <a:pt x="2082" y="725"/>
                                </a:lnTo>
                                <a:lnTo>
                                  <a:pt x="2159" y="695"/>
                                </a:lnTo>
                                <a:lnTo>
                                  <a:pt x="2228" y="663"/>
                                </a:lnTo>
                                <a:lnTo>
                                  <a:pt x="2289" y="628"/>
                                </a:lnTo>
                                <a:lnTo>
                                  <a:pt x="2341" y="591"/>
                                </a:lnTo>
                                <a:lnTo>
                                  <a:pt x="2340" y="592"/>
                                </a:lnTo>
                                <a:lnTo>
                                  <a:pt x="2380" y="553"/>
                                </a:lnTo>
                                <a:lnTo>
                                  <a:pt x="2379" y="554"/>
                                </a:lnTo>
                                <a:lnTo>
                                  <a:pt x="2409" y="514"/>
                                </a:lnTo>
                                <a:lnTo>
                                  <a:pt x="2408" y="515"/>
                                </a:lnTo>
                                <a:lnTo>
                                  <a:pt x="2427" y="472"/>
                                </a:lnTo>
                                <a:lnTo>
                                  <a:pt x="2427" y="474"/>
                                </a:lnTo>
                                <a:lnTo>
                                  <a:pt x="2433" y="431"/>
                                </a:lnTo>
                                <a:lnTo>
                                  <a:pt x="2433" y="434"/>
                                </a:lnTo>
                                <a:lnTo>
                                  <a:pt x="2427" y="391"/>
                                </a:lnTo>
                                <a:lnTo>
                                  <a:pt x="2427" y="393"/>
                                </a:lnTo>
                                <a:lnTo>
                                  <a:pt x="2408" y="351"/>
                                </a:lnTo>
                                <a:lnTo>
                                  <a:pt x="2409" y="352"/>
                                </a:lnTo>
                                <a:lnTo>
                                  <a:pt x="2379" y="311"/>
                                </a:lnTo>
                                <a:lnTo>
                                  <a:pt x="2380" y="312"/>
                                </a:lnTo>
                                <a:lnTo>
                                  <a:pt x="2340" y="273"/>
                                </a:lnTo>
                                <a:lnTo>
                                  <a:pt x="2341" y="274"/>
                                </a:lnTo>
                                <a:lnTo>
                                  <a:pt x="2289" y="237"/>
                                </a:lnTo>
                                <a:lnTo>
                                  <a:pt x="2229" y="203"/>
                                </a:lnTo>
                                <a:lnTo>
                                  <a:pt x="2160" y="170"/>
                                </a:lnTo>
                                <a:lnTo>
                                  <a:pt x="2082" y="140"/>
                                </a:lnTo>
                                <a:lnTo>
                                  <a:pt x="1996" y="113"/>
                                </a:lnTo>
                                <a:lnTo>
                                  <a:pt x="1903" y="88"/>
                                </a:lnTo>
                                <a:lnTo>
                                  <a:pt x="1803" y="67"/>
                                </a:lnTo>
                                <a:lnTo>
                                  <a:pt x="1698" y="49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49"/>
                                </a:lnTo>
                                <a:lnTo>
                                  <a:pt x="647" y="67"/>
                                </a:lnTo>
                                <a:lnTo>
                                  <a:pt x="547" y="88"/>
                                </a:lnTo>
                                <a:lnTo>
                                  <a:pt x="454" y="113"/>
                                </a:lnTo>
                                <a:lnTo>
                                  <a:pt x="367" y="140"/>
                                </a:lnTo>
                                <a:lnTo>
                                  <a:pt x="290" y="170"/>
                                </a:lnTo>
                                <a:lnTo>
                                  <a:pt x="220" y="202"/>
                                </a:lnTo>
                                <a:lnTo>
                                  <a:pt x="160" y="237"/>
                                </a:lnTo>
                                <a:lnTo>
                                  <a:pt x="110" y="273"/>
                                </a:lnTo>
                                <a:lnTo>
                                  <a:pt x="69" y="312"/>
                                </a:lnTo>
                                <a:lnTo>
                                  <a:pt x="70" y="311"/>
                                </a:lnTo>
                                <a:lnTo>
                                  <a:pt x="40" y="352"/>
                                </a:lnTo>
                                <a:lnTo>
                                  <a:pt x="41" y="351"/>
                                </a:lnTo>
                                <a:lnTo>
                                  <a:pt x="22" y="393"/>
                                </a:lnTo>
                                <a:lnTo>
                                  <a:pt x="22" y="391"/>
                                </a:lnTo>
                                <a:lnTo>
                                  <a:pt x="16" y="434"/>
                                </a:lnTo>
                                <a:lnTo>
                                  <a:pt x="16" y="431"/>
                                </a:lnTo>
                                <a:lnTo>
                                  <a:pt x="22" y="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5266690" y="7599680"/>
                            <a:ext cx="2482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65C0EE3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Piles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9" name="Freeform 151"/>
                        <wps:cNvSpPr>
                          <a:spLocks noEditPoints="1"/>
                        </wps:cNvSpPr>
                        <wps:spPr bwMode="auto">
                          <a:xfrm>
                            <a:off x="3041015" y="6031230"/>
                            <a:ext cx="1358900" cy="5232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880"/>
                              <a:gd name="T2" fmla="*/ 8 w 2288"/>
                              <a:gd name="T3" fmla="*/ 0 h 880"/>
                              <a:gd name="T4" fmla="*/ 2280 w 2288"/>
                              <a:gd name="T5" fmla="*/ 0 h 880"/>
                              <a:gd name="T6" fmla="*/ 2288 w 2288"/>
                              <a:gd name="T7" fmla="*/ 8 h 880"/>
                              <a:gd name="T8" fmla="*/ 2288 w 2288"/>
                              <a:gd name="T9" fmla="*/ 872 h 880"/>
                              <a:gd name="T10" fmla="*/ 2280 w 2288"/>
                              <a:gd name="T11" fmla="*/ 880 h 880"/>
                              <a:gd name="T12" fmla="*/ 8 w 2288"/>
                              <a:gd name="T13" fmla="*/ 880 h 880"/>
                              <a:gd name="T14" fmla="*/ 0 w 2288"/>
                              <a:gd name="T15" fmla="*/ 872 h 880"/>
                              <a:gd name="T16" fmla="*/ 0 w 2288"/>
                              <a:gd name="T17" fmla="*/ 8 h 880"/>
                              <a:gd name="T18" fmla="*/ 16 w 2288"/>
                              <a:gd name="T19" fmla="*/ 872 h 880"/>
                              <a:gd name="T20" fmla="*/ 8 w 2288"/>
                              <a:gd name="T21" fmla="*/ 864 h 880"/>
                              <a:gd name="T22" fmla="*/ 2280 w 2288"/>
                              <a:gd name="T23" fmla="*/ 864 h 880"/>
                              <a:gd name="T24" fmla="*/ 2272 w 2288"/>
                              <a:gd name="T25" fmla="*/ 872 h 880"/>
                              <a:gd name="T26" fmla="*/ 2272 w 2288"/>
                              <a:gd name="T27" fmla="*/ 8 h 880"/>
                              <a:gd name="T28" fmla="*/ 2280 w 2288"/>
                              <a:gd name="T29" fmla="*/ 16 h 880"/>
                              <a:gd name="T30" fmla="*/ 8 w 2288"/>
                              <a:gd name="T31" fmla="*/ 16 h 880"/>
                              <a:gd name="T32" fmla="*/ 16 w 2288"/>
                              <a:gd name="T33" fmla="*/ 8 h 880"/>
                              <a:gd name="T34" fmla="*/ 16 w 2288"/>
                              <a:gd name="T35" fmla="*/ 87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88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872"/>
                                </a:lnTo>
                                <a:cubicBezTo>
                                  <a:pt x="2288" y="877"/>
                                  <a:pt x="2285" y="880"/>
                                  <a:pt x="2280" y="880"/>
                                </a:cubicBezTo>
                                <a:lnTo>
                                  <a:pt x="8" y="880"/>
                                </a:lnTo>
                                <a:cubicBezTo>
                                  <a:pt x="4" y="880"/>
                                  <a:pt x="0" y="877"/>
                                  <a:pt x="0" y="87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872"/>
                                </a:moveTo>
                                <a:lnTo>
                                  <a:pt x="8" y="864"/>
                                </a:lnTo>
                                <a:lnTo>
                                  <a:pt x="2280" y="864"/>
                                </a:lnTo>
                                <a:lnTo>
                                  <a:pt x="2272" y="87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155"/>
                        <wps:cNvSpPr>
                          <a:spLocks noEditPoints="1"/>
                        </wps:cNvSpPr>
                        <wps:spPr bwMode="auto">
                          <a:xfrm>
                            <a:off x="3041015" y="6754495"/>
                            <a:ext cx="1358900" cy="523240"/>
                          </a:xfrm>
                          <a:custGeom>
                            <a:avLst/>
                            <a:gdLst>
                              <a:gd name="T0" fmla="*/ 0 w 2288"/>
                              <a:gd name="T1" fmla="*/ 8 h 880"/>
                              <a:gd name="T2" fmla="*/ 8 w 2288"/>
                              <a:gd name="T3" fmla="*/ 0 h 880"/>
                              <a:gd name="T4" fmla="*/ 2280 w 2288"/>
                              <a:gd name="T5" fmla="*/ 0 h 880"/>
                              <a:gd name="T6" fmla="*/ 2288 w 2288"/>
                              <a:gd name="T7" fmla="*/ 8 h 880"/>
                              <a:gd name="T8" fmla="*/ 2288 w 2288"/>
                              <a:gd name="T9" fmla="*/ 872 h 880"/>
                              <a:gd name="T10" fmla="*/ 2280 w 2288"/>
                              <a:gd name="T11" fmla="*/ 880 h 880"/>
                              <a:gd name="T12" fmla="*/ 8 w 2288"/>
                              <a:gd name="T13" fmla="*/ 880 h 880"/>
                              <a:gd name="T14" fmla="*/ 0 w 2288"/>
                              <a:gd name="T15" fmla="*/ 872 h 880"/>
                              <a:gd name="T16" fmla="*/ 0 w 2288"/>
                              <a:gd name="T17" fmla="*/ 8 h 880"/>
                              <a:gd name="T18" fmla="*/ 16 w 2288"/>
                              <a:gd name="T19" fmla="*/ 872 h 880"/>
                              <a:gd name="T20" fmla="*/ 8 w 2288"/>
                              <a:gd name="T21" fmla="*/ 864 h 880"/>
                              <a:gd name="T22" fmla="*/ 2280 w 2288"/>
                              <a:gd name="T23" fmla="*/ 864 h 880"/>
                              <a:gd name="T24" fmla="*/ 2272 w 2288"/>
                              <a:gd name="T25" fmla="*/ 872 h 880"/>
                              <a:gd name="T26" fmla="*/ 2272 w 2288"/>
                              <a:gd name="T27" fmla="*/ 8 h 880"/>
                              <a:gd name="T28" fmla="*/ 2280 w 2288"/>
                              <a:gd name="T29" fmla="*/ 16 h 880"/>
                              <a:gd name="T30" fmla="*/ 8 w 2288"/>
                              <a:gd name="T31" fmla="*/ 16 h 880"/>
                              <a:gd name="T32" fmla="*/ 16 w 2288"/>
                              <a:gd name="T33" fmla="*/ 8 h 880"/>
                              <a:gd name="T34" fmla="*/ 16 w 2288"/>
                              <a:gd name="T35" fmla="*/ 87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88" h="88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280" y="0"/>
                                </a:lnTo>
                                <a:cubicBezTo>
                                  <a:pt x="2285" y="0"/>
                                  <a:pt x="2288" y="4"/>
                                  <a:pt x="2288" y="8"/>
                                </a:cubicBezTo>
                                <a:lnTo>
                                  <a:pt x="2288" y="872"/>
                                </a:lnTo>
                                <a:cubicBezTo>
                                  <a:pt x="2288" y="877"/>
                                  <a:pt x="2285" y="880"/>
                                  <a:pt x="2280" y="880"/>
                                </a:cubicBezTo>
                                <a:lnTo>
                                  <a:pt x="8" y="880"/>
                                </a:lnTo>
                                <a:cubicBezTo>
                                  <a:pt x="4" y="880"/>
                                  <a:pt x="0" y="877"/>
                                  <a:pt x="0" y="87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872"/>
                                </a:moveTo>
                                <a:lnTo>
                                  <a:pt x="8" y="864"/>
                                </a:lnTo>
                                <a:lnTo>
                                  <a:pt x="2280" y="864"/>
                                </a:lnTo>
                                <a:lnTo>
                                  <a:pt x="2272" y="872"/>
                                </a:lnTo>
                                <a:lnTo>
                                  <a:pt x="2272" y="8"/>
                                </a:lnTo>
                                <a:lnTo>
                                  <a:pt x="2280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3136265" y="6818630"/>
                            <a:ext cx="673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EF071F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FT142 : vider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3858260" y="6818630"/>
                            <a:ext cx="89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E3261B0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le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136265" y="6951980"/>
                            <a:ext cx="6038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FCF82F4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brassard en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3773170" y="6951980"/>
                            <a:ext cx="1784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D5C22BA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cas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3136265" y="7085330"/>
                            <a:ext cx="5022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B8AB997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d’urgence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6" name="Freeform 161"/>
                        <wps:cNvSpPr>
                          <a:spLocks noEditPoints="1"/>
                        </wps:cNvSpPr>
                        <wps:spPr bwMode="auto">
                          <a:xfrm>
                            <a:off x="4665980" y="6031230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4971415" y="6165850"/>
                            <a:ext cx="826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7B6E1DB1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Electrovanne de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5142865" y="6299200"/>
                            <a:ext cx="4768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591CEA1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décharge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Freeform 164"/>
                        <wps:cNvSpPr>
                          <a:spLocks noEditPoints="1"/>
                        </wps:cNvSpPr>
                        <wps:spPr bwMode="auto">
                          <a:xfrm>
                            <a:off x="1653540" y="6040755"/>
                            <a:ext cx="1092835" cy="381000"/>
                          </a:xfrm>
                          <a:custGeom>
                            <a:avLst/>
                            <a:gdLst>
                              <a:gd name="T0" fmla="*/ 0 w 1840"/>
                              <a:gd name="T1" fmla="*/ 8 h 640"/>
                              <a:gd name="T2" fmla="*/ 8 w 1840"/>
                              <a:gd name="T3" fmla="*/ 0 h 640"/>
                              <a:gd name="T4" fmla="*/ 1832 w 1840"/>
                              <a:gd name="T5" fmla="*/ 0 h 640"/>
                              <a:gd name="T6" fmla="*/ 1840 w 1840"/>
                              <a:gd name="T7" fmla="*/ 8 h 640"/>
                              <a:gd name="T8" fmla="*/ 1840 w 1840"/>
                              <a:gd name="T9" fmla="*/ 632 h 640"/>
                              <a:gd name="T10" fmla="*/ 1832 w 1840"/>
                              <a:gd name="T11" fmla="*/ 640 h 640"/>
                              <a:gd name="T12" fmla="*/ 8 w 1840"/>
                              <a:gd name="T13" fmla="*/ 640 h 640"/>
                              <a:gd name="T14" fmla="*/ 0 w 1840"/>
                              <a:gd name="T15" fmla="*/ 632 h 640"/>
                              <a:gd name="T16" fmla="*/ 0 w 1840"/>
                              <a:gd name="T17" fmla="*/ 8 h 640"/>
                              <a:gd name="T18" fmla="*/ 16 w 1840"/>
                              <a:gd name="T19" fmla="*/ 632 h 640"/>
                              <a:gd name="T20" fmla="*/ 8 w 1840"/>
                              <a:gd name="T21" fmla="*/ 624 h 640"/>
                              <a:gd name="T22" fmla="*/ 1832 w 1840"/>
                              <a:gd name="T23" fmla="*/ 624 h 640"/>
                              <a:gd name="T24" fmla="*/ 1824 w 1840"/>
                              <a:gd name="T25" fmla="*/ 632 h 640"/>
                              <a:gd name="T26" fmla="*/ 1824 w 1840"/>
                              <a:gd name="T27" fmla="*/ 8 h 640"/>
                              <a:gd name="T28" fmla="*/ 1832 w 1840"/>
                              <a:gd name="T29" fmla="*/ 16 h 640"/>
                              <a:gd name="T30" fmla="*/ 8 w 1840"/>
                              <a:gd name="T31" fmla="*/ 16 h 640"/>
                              <a:gd name="T32" fmla="*/ 16 w 1840"/>
                              <a:gd name="T33" fmla="*/ 8 h 640"/>
                              <a:gd name="T34" fmla="*/ 16 w 1840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40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1832" y="0"/>
                                </a:lnTo>
                                <a:cubicBezTo>
                                  <a:pt x="1837" y="0"/>
                                  <a:pt x="1840" y="4"/>
                                  <a:pt x="1840" y="8"/>
                                </a:cubicBezTo>
                                <a:lnTo>
                                  <a:pt x="1840" y="632"/>
                                </a:lnTo>
                                <a:cubicBezTo>
                                  <a:pt x="1840" y="637"/>
                                  <a:pt x="1837" y="640"/>
                                  <a:pt x="1832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1832" y="624"/>
                                </a:lnTo>
                                <a:lnTo>
                                  <a:pt x="1824" y="632"/>
                                </a:lnTo>
                                <a:lnTo>
                                  <a:pt x="1824" y="8"/>
                                </a:lnTo>
                                <a:lnTo>
                                  <a:pt x="183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1751330" y="6098540"/>
                            <a:ext cx="7308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D66E68B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FT14 : vider le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5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751330" y="6231890"/>
                            <a:ext cx="445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753A486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brassard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7" name="Freeform 167"/>
                        <wps:cNvSpPr>
                          <a:spLocks noEditPoints="1"/>
                        </wps:cNvSpPr>
                        <wps:spPr bwMode="auto">
                          <a:xfrm>
                            <a:off x="4675505" y="6754495"/>
                            <a:ext cx="1454150" cy="523240"/>
                          </a:xfrm>
                          <a:custGeom>
                            <a:avLst/>
                            <a:gdLst>
                              <a:gd name="T0" fmla="*/ 7 w 2448"/>
                              <a:gd name="T1" fmla="*/ 395 h 880"/>
                              <a:gd name="T2" fmla="*/ 27 w 2448"/>
                              <a:gd name="T3" fmla="*/ 349 h 880"/>
                              <a:gd name="T4" fmla="*/ 99 w 2448"/>
                              <a:gd name="T5" fmla="*/ 267 h 880"/>
                              <a:gd name="T6" fmla="*/ 283 w 2448"/>
                              <a:gd name="T7" fmla="*/ 158 h 880"/>
                              <a:gd name="T8" fmla="*/ 542 w 2448"/>
                              <a:gd name="T9" fmla="*/ 75 h 880"/>
                              <a:gd name="T10" fmla="*/ 979 w 2448"/>
                              <a:gd name="T11" fmla="*/ 10 h 880"/>
                              <a:gd name="T12" fmla="*/ 1699 w 2448"/>
                              <a:gd name="T13" fmla="*/ 35 h 880"/>
                              <a:gd name="T14" fmla="*/ 2001 w 2448"/>
                              <a:gd name="T15" fmla="*/ 100 h 880"/>
                              <a:gd name="T16" fmla="*/ 2236 w 2448"/>
                              <a:gd name="T17" fmla="*/ 192 h 880"/>
                              <a:gd name="T18" fmla="*/ 2351 w 2448"/>
                              <a:gd name="T19" fmla="*/ 267 h 880"/>
                              <a:gd name="T20" fmla="*/ 2422 w 2448"/>
                              <a:gd name="T21" fmla="*/ 349 h 880"/>
                              <a:gd name="T22" fmla="*/ 2442 w 2448"/>
                              <a:gd name="T23" fmla="*/ 395 h 880"/>
                              <a:gd name="T24" fmla="*/ 2442 w 2448"/>
                              <a:gd name="T25" fmla="*/ 486 h 880"/>
                              <a:gd name="T26" fmla="*/ 2422 w 2448"/>
                              <a:gd name="T27" fmla="*/ 532 h 880"/>
                              <a:gd name="T28" fmla="*/ 2351 w 2448"/>
                              <a:gd name="T29" fmla="*/ 614 h 880"/>
                              <a:gd name="T30" fmla="*/ 2237 w 2448"/>
                              <a:gd name="T31" fmla="*/ 689 h 880"/>
                              <a:gd name="T32" fmla="*/ 2001 w 2448"/>
                              <a:gd name="T33" fmla="*/ 781 h 880"/>
                              <a:gd name="T34" fmla="*/ 1700 w 2448"/>
                              <a:gd name="T35" fmla="*/ 846 h 880"/>
                              <a:gd name="T36" fmla="*/ 979 w 2448"/>
                              <a:gd name="T37" fmla="*/ 871 h 880"/>
                              <a:gd name="T38" fmla="*/ 543 w 2448"/>
                              <a:gd name="T39" fmla="*/ 806 h 880"/>
                              <a:gd name="T40" fmla="*/ 284 w 2448"/>
                              <a:gd name="T41" fmla="*/ 723 h 880"/>
                              <a:gd name="T42" fmla="*/ 100 w 2448"/>
                              <a:gd name="T43" fmla="*/ 615 h 880"/>
                              <a:gd name="T44" fmla="*/ 27 w 2448"/>
                              <a:gd name="T45" fmla="*/ 532 h 880"/>
                              <a:gd name="T46" fmla="*/ 7 w 2448"/>
                              <a:gd name="T47" fmla="*/ 486 h 880"/>
                              <a:gd name="T48" fmla="*/ 22 w 2448"/>
                              <a:gd name="T49" fmla="*/ 481 h 880"/>
                              <a:gd name="T50" fmla="*/ 70 w 2448"/>
                              <a:gd name="T51" fmla="*/ 565 h 880"/>
                              <a:gd name="T52" fmla="*/ 160 w 2448"/>
                              <a:gd name="T53" fmla="*/ 640 h 880"/>
                              <a:gd name="T54" fmla="*/ 367 w 2448"/>
                              <a:gd name="T55" fmla="*/ 739 h 880"/>
                              <a:gd name="T56" fmla="*/ 647 w 2448"/>
                              <a:gd name="T57" fmla="*/ 813 h 880"/>
                              <a:gd name="T58" fmla="*/ 1224 w 2448"/>
                              <a:gd name="T59" fmla="*/ 864 h 880"/>
                              <a:gd name="T60" fmla="*/ 1803 w 2448"/>
                              <a:gd name="T61" fmla="*/ 813 h 880"/>
                              <a:gd name="T62" fmla="*/ 2082 w 2448"/>
                              <a:gd name="T63" fmla="*/ 739 h 880"/>
                              <a:gd name="T64" fmla="*/ 2289 w 2448"/>
                              <a:gd name="T65" fmla="*/ 640 h 880"/>
                              <a:gd name="T66" fmla="*/ 2380 w 2448"/>
                              <a:gd name="T67" fmla="*/ 564 h 880"/>
                              <a:gd name="T68" fmla="*/ 2408 w 2448"/>
                              <a:gd name="T69" fmla="*/ 524 h 880"/>
                              <a:gd name="T70" fmla="*/ 2433 w 2448"/>
                              <a:gd name="T71" fmla="*/ 439 h 880"/>
                              <a:gd name="T72" fmla="*/ 2427 w 2448"/>
                              <a:gd name="T73" fmla="*/ 400 h 880"/>
                              <a:gd name="T74" fmla="*/ 2379 w 2448"/>
                              <a:gd name="T75" fmla="*/ 317 h 880"/>
                              <a:gd name="T76" fmla="*/ 2341 w 2448"/>
                              <a:gd name="T77" fmla="*/ 279 h 880"/>
                              <a:gd name="T78" fmla="*/ 2160 w 2448"/>
                              <a:gd name="T79" fmla="*/ 173 h 880"/>
                              <a:gd name="T80" fmla="*/ 1903 w 2448"/>
                              <a:gd name="T81" fmla="*/ 90 h 880"/>
                              <a:gd name="T82" fmla="*/ 1469 w 2448"/>
                              <a:gd name="T83" fmla="*/ 25 h 880"/>
                              <a:gd name="T84" fmla="*/ 753 w 2448"/>
                              <a:gd name="T85" fmla="*/ 50 h 880"/>
                              <a:gd name="T86" fmla="*/ 454 w 2448"/>
                              <a:gd name="T87" fmla="*/ 115 h 880"/>
                              <a:gd name="T88" fmla="*/ 220 w 2448"/>
                              <a:gd name="T89" fmla="*/ 206 h 880"/>
                              <a:gd name="T90" fmla="*/ 69 w 2448"/>
                              <a:gd name="T91" fmla="*/ 318 h 880"/>
                              <a:gd name="T92" fmla="*/ 41 w 2448"/>
                              <a:gd name="T93" fmla="*/ 357 h 880"/>
                              <a:gd name="T94" fmla="*/ 16 w 2448"/>
                              <a:gd name="T95" fmla="*/ 442 h 8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448" h="880">
                                <a:moveTo>
                                  <a:pt x="1" y="442"/>
                                </a:moveTo>
                                <a:cubicBezTo>
                                  <a:pt x="0" y="441"/>
                                  <a:pt x="0" y="440"/>
                                  <a:pt x="1" y="439"/>
                                </a:cubicBezTo>
                                <a:lnTo>
                                  <a:pt x="7" y="395"/>
                                </a:lnTo>
                                <a:cubicBezTo>
                                  <a:pt x="7" y="395"/>
                                  <a:pt x="7" y="394"/>
                                  <a:pt x="7" y="393"/>
                                </a:cubicBezTo>
                                <a:lnTo>
                                  <a:pt x="26" y="350"/>
                                </a:lnTo>
                                <a:cubicBezTo>
                                  <a:pt x="26" y="350"/>
                                  <a:pt x="27" y="349"/>
                                  <a:pt x="27" y="349"/>
                                </a:cubicBezTo>
                                <a:lnTo>
                                  <a:pt x="57" y="308"/>
                                </a:lnTo>
                                <a:cubicBezTo>
                                  <a:pt x="57" y="307"/>
                                  <a:pt x="58" y="307"/>
                                  <a:pt x="58" y="307"/>
                                </a:cubicBezTo>
                                <a:lnTo>
                                  <a:pt x="99" y="267"/>
                                </a:lnTo>
                                <a:lnTo>
                                  <a:pt x="151" y="228"/>
                                </a:lnTo>
                                <a:lnTo>
                                  <a:pt x="212" y="193"/>
                                </a:lnTo>
                                <a:lnTo>
                                  <a:pt x="283" y="158"/>
                                </a:lnTo>
                                <a:lnTo>
                                  <a:pt x="362" y="128"/>
                                </a:lnTo>
                                <a:lnTo>
                                  <a:pt x="449" y="100"/>
                                </a:lnTo>
                                <a:lnTo>
                                  <a:pt x="542" y="75"/>
                                </a:lnTo>
                                <a:lnTo>
                                  <a:pt x="644" y="53"/>
                                </a:lnTo>
                                <a:lnTo>
                                  <a:pt x="750" y="35"/>
                                </a:lnTo>
                                <a:lnTo>
                                  <a:pt x="979" y="10"/>
                                </a:lnTo>
                                <a:lnTo>
                                  <a:pt x="1224" y="0"/>
                                </a:lnTo>
                                <a:lnTo>
                                  <a:pt x="1470" y="9"/>
                                </a:lnTo>
                                <a:lnTo>
                                  <a:pt x="1699" y="35"/>
                                </a:lnTo>
                                <a:lnTo>
                                  <a:pt x="1806" y="53"/>
                                </a:lnTo>
                                <a:lnTo>
                                  <a:pt x="1906" y="75"/>
                                </a:lnTo>
                                <a:lnTo>
                                  <a:pt x="2001" y="100"/>
                                </a:lnTo>
                                <a:lnTo>
                                  <a:pt x="2087" y="128"/>
                                </a:lnTo>
                                <a:lnTo>
                                  <a:pt x="2165" y="158"/>
                                </a:lnTo>
                                <a:lnTo>
                                  <a:pt x="2236" y="192"/>
                                </a:lnTo>
                                <a:lnTo>
                                  <a:pt x="2297" y="228"/>
                                </a:lnTo>
                                <a:lnTo>
                                  <a:pt x="2350" y="266"/>
                                </a:lnTo>
                                <a:cubicBezTo>
                                  <a:pt x="2351" y="266"/>
                                  <a:pt x="2351" y="267"/>
                                  <a:pt x="2351" y="267"/>
                                </a:cubicBezTo>
                                <a:lnTo>
                                  <a:pt x="2391" y="307"/>
                                </a:lnTo>
                                <a:cubicBezTo>
                                  <a:pt x="2391" y="307"/>
                                  <a:pt x="2392" y="307"/>
                                  <a:pt x="2392" y="308"/>
                                </a:cubicBezTo>
                                <a:lnTo>
                                  <a:pt x="2422" y="349"/>
                                </a:lnTo>
                                <a:cubicBezTo>
                                  <a:pt x="2422" y="349"/>
                                  <a:pt x="2423" y="350"/>
                                  <a:pt x="2423" y="350"/>
                                </a:cubicBezTo>
                                <a:lnTo>
                                  <a:pt x="2442" y="393"/>
                                </a:lnTo>
                                <a:cubicBezTo>
                                  <a:pt x="2442" y="394"/>
                                  <a:pt x="2442" y="395"/>
                                  <a:pt x="2442" y="395"/>
                                </a:cubicBezTo>
                                <a:lnTo>
                                  <a:pt x="2448" y="439"/>
                                </a:lnTo>
                                <a:cubicBezTo>
                                  <a:pt x="2448" y="440"/>
                                  <a:pt x="2448" y="441"/>
                                  <a:pt x="2448" y="442"/>
                                </a:cubicBezTo>
                                <a:lnTo>
                                  <a:pt x="2442" y="486"/>
                                </a:lnTo>
                                <a:cubicBezTo>
                                  <a:pt x="2442" y="486"/>
                                  <a:pt x="2442" y="487"/>
                                  <a:pt x="2442" y="488"/>
                                </a:cubicBezTo>
                                <a:lnTo>
                                  <a:pt x="2423" y="531"/>
                                </a:lnTo>
                                <a:cubicBezTo>
                                  <a:pt x="2423" y="531"/>
                                  <a:pt x="2422" y="532"/>
                                  <a:pt x="2422" y="532"/>
                                </a:cubicBezTo>
                                <a:lnTo>
                                  <a:pt x="2392" y="574"/>
                                </a:lnTo>
                                <a:cubicBezTo>
                                  <a:pt x="2392" y="575"/>
                                  <a:pt x="2391" y="575"/>
                                  <a:pt x="2391" y="575"/>
                                </a:cubicBezTo>
                                <a:lnTo>
                                  <a:pt x="2351" y="614"/>
                                </a:lnTo>
                                <a:cubicBezTo>
                                  <a:pt x="2351" y="614"/>
                                  <a:pt x="2350" y="615"/>
                                  <a:pt x="2350" y="615"/>
                                </a:cubicBezTo>
                                <a:lnTo>
                                  <a:pt x="2298" y="653"/>
                                </a:lnTo>
                                <a:lnTo>
                                  <a:pt x="2237" y="689"/>
                                </a:lnTo>
                                <a:lnTo>
                                  <a:pt x="2166" y="723"/>
                                </a:lnTo>
                                <a:lnTo>
                                  <a:pt x="2087" y="754"/>
                                </a:lnTo>
                                <a:lnTo>
                                  <a:pt x="2001" y="781"/>
                                </a:lnTo>
                                <a:lnTo>
                                  <a:pt x="1907" y="806"/>
                                </a:lnTo>
                                <a:lnTo>
                                  <a:pt x="1806" y="828"/>
                                </a:lnTo>
                                <a:lnTo>
                                  <a:pt x="1700" y="846"/>
                                </a:lnTo>
                                <a:lnTo>
                                  <a:pt x="1470" y="871"/>
                                </a:lnTo>
                                <a:lnTo>
                                  <a:pt x="1225" y="880"/>
                                </a:lnTo>
                                <a:lnTo>
                                  <a:pt x="979" y="871"/>
                                </a:lnTo>
                                <a:lnTo>
                                  <a:pt x="751" y="846"/>
                                </a:lnTo>
                                <a:lnTo>
                                  <a:pt x="644" y="828"/>
                                </a:lnTo>
                                <a:lnTo>
                                  <a:pt x="543" y="806"/>
                                </a:lnTo>
                                <a:lnTo>
                                  <a:pt x="449" y="781"/>
                                </a:lnTo>
                                <a:lnTo>
                                  <a:pt x="362" y="754"/>
                                </a:lnTo>
                                <a:lnTo>
                                  <a:pt x="284" y="723"/>
                                </a:lnTo>
                                <a:lnTo>
                                  <a:pt x="213" y="690"/>
                                </a:lnTo>
                                <a:lnTo>
                                  <a:pt x="151" y="653"/>
                                </a:lnTo>
                                <a:lnTo>
                                  <a:pt x="100" y="615"/>
                                </a:lnTo>
                                <a:lnTo>
                                  <a:pt x="58" y="575"/>
                                </a:lnTo>
                                <a:cubicBezTo>
                                  <a:pt x="58" y="575"/>
                                  <a:pt x="57" y="575"/>
                                  <a:pt x="57" y="574"/>
                                </a:cubicBezTo>
                                <a:lnTo>
                                  <a:pt x="27" y="532"/>
                                </a:lnTo>
                                <a:cubicBezTo>
                                  <a:pt x="27" y="532"/>
                                  <a:pt x="26" y="531"/>
                                  <a:pt x="26" y="531"/>
                                </a:cubicBezTo>
                                <a:lnTo>
                                  <a:pt x="7" y="488"/>
                                </a:lnTo>
                                <a:cubicBezTo>
                                  <a:pt x="7" y="487"/>
                                  <a:pt x="7" y="486"/>
                                  <a:pt x="7" y="486"/>
                                </a:cubicBezTo>
                                <a:lnTo>
                                  <a:pt x="1" y="442"/>
                                </a:lnTo>
                                <a:close/>
                                <a:moveTo>
                                  <a:pt x="22" y="483"/>
                                </a:moveTo>
                                <a:lnTo>
                                  <a:pt x="22" y="481"/>
                                </a:lnTo>
                                <a:lnTo>
                                  <a:pt x="41" y="524"/>
                                </a:lnTo>
                                <a:lnTo>
                                  <a:pt x="40" y="523"/>
                                </a:lnTo>
                                <a:lnTo>
                                  <a:pt x="70" y="565"/>
                                </a:lnTo>
                                <a:lnTo>
                                  <a:pt x="69" y="564"/>
                                </a:lnTo>
                                <a:lnTo>
                                  <a:pt x="109" y="602"/>
                                </a:lnTo>
                                <a:lnTo>
                                  <a:pt x="160" y="640"/>
                                </a:lnTo>
                                <a:lnTo>
                                  <a:pt x="220" y="675"/>
                                </a:lnTo>
                                <a:lnTo>
                                  <a:pt x="289" y="708"/>
                                </a:lnTo>
                                <a:lnTo>
                                  <a:pt x="367" y="739"/>
                                </a:lnTo>
                                <a:lnTo>
                                  <a:pt x="454" y="766"/>
                                </a:lnTo>
                                <a:lnTo>
                                  <a:pt x="546" y="791"/>
                                </a:lnTo>
                                <a:lnTo>
                                  <a:pt x="647" y="813"/>
                                </a:lnTo>
                                <a:lnTo>
                                  <a:pt x="752" y="831"/>
                                </a:lnTo>
                                <a:lnTo>
                                  <a:pt x="980" y="855"/>
                                </a:lnTo>
                                <a:lnTo>
                                  <a:pt x="1224" y="864"/>
                                </a:lnTo>
                                <a:lnTo>
                                  <a:pt x="1469" y="856"/>
                                </a:lnTo>
                                <a:lnTo>
                                  <a:pt x="1697" y="831"/>
                                </a:lnTo>
                                <a:lnTo>
                                  <a:pt x="1803" y="813"/>
                                </a:lnTo>
                                <a:lnTo>
                                  <a:pt x="1902" y="791"/>
                                </a:lnTo>
                                <a:lnTo>
                                  <a:pt x="1996" y="766"/>
                                </a:lnTo>
                                <a:lnTo>
                                  <a:pt x="2082" y="739"/>
                                </a:lnTo>
                                <a:lnTo>
                                  <a:pt x="2159" y="708"/>
                                </a:lnTo>
                                <a:lnTo>
                                  <a:pt x="2228" y="676"/>
                                </a:lnTo>
                                <a:lnTo>
                                  <a:pt x="2289" y="640"/>
                                </a:lnTo>
                                <a:lnTo>
                                  <a:pt x="2341" y="602"/>
                                </a:lnTo>
                                <a:lnTo>
                                  <a:pt x="2340" y="603"/>
                                </a:lnTo>
                                <a:lnTo>
                                  <a:pt x="2380" y="564"/>
                                </a:lnTo>
                                <a:lnTo>
                                  <a:pt x="2379" y="565"/>
                                </a:lnTo>
                                <a:lnTo>
                                  <a:pt x="2409" y="523"/>
                                </a:lnTo>
                                <a:lnTo>
                                  <a:pt x="2408" y="524"/>
                                </a:lnTo>
                                <a:lnTo>
                                  <a:pt x="2427" y="481"/>
                                </a:lnTo>
                                <a:lnTo>
                                  <a:pt x="2427" y="483"/>
                                </a:lnTo>
                                <a:lnTo>
                                  <a:pt x="2433" y="439"/>
                                </a:lnTo>
                                <a:lnTo>
                                  <a:pt x="2433" y="442"/>
                                </a:lnTo>
                                <a:lnTo>
                                  <a:pt x="2427" y="398"/>
                                </a:lnTo>
                                <a:lnTo>
                                  <a:pt x="2427" y="400"/>
                                </a:lnTo>
                                <a:lnTo>
                                  <a:pt x="2408" y="357"/>
                                </a:lnTo>
                                <a:lnTo>
                                  <a:pt x="2409" y="358"/>
                                </a:lnTo>
                                <a:lnTo>
                                  <a:pt x="2379" y="317"/>
                                </a:lnTo>
                                <a:lnTo>
                                  <a:pt x="2380" y="318"/>
                                </a:lnTo>
                                <a:lnTo>
                                  <a:pt x="2340" y="278"/>
                                </a:lnTo>
                                <a:lnTo>
                                  <a:pt x="2341" y="279"/>
                                </a:lnTo>
                                <a:lnTo>
                                  <a:pt x="2289" y="241"/>
                                </a:lnTo>
                                <a:lnTo>
                                  <a:pt x="2229" y="207"/>
                                </a:lnTo>
                                <a:lnTo>
                                  <a:pt x="2160" y="173"/>
                                </a:lnTo>
                                <a:lnTo>
                                  <a:pt x="2082" y="143"/>
                                </a:lnTo>
                                <a:lnTo>
                                  <a:pt x="1996" y="115"/>
                                </a:lnTo>
                                <a:lnTo>
                                  <a:pt x="1903" y="90"/>
                                </a:lnTo>
                                <a:lnTo>
                                  <a:pt x="1803" y="68"/>
                                </a:lnTo>
                                <a:lnTo>
                                  <a:pt x="1698" y="50"/>
                                </a:lnTo>
                                <a:lnTo>
                                  <a:pt x="1469" y="25"/>
                                </a:lnTo>
                                <a:lnTo>
                                  <a:pt x="1225" y="16"/>
                                </a:lnTo>
                                <a:lnTo>
                                  <a:pt x="980" y="25"/>
                                </a:lnTo>
                                <a:lnTo>
                                  <a:pt x="753" y="50"/>
                                </a:lnTo>
                                <a:lnTo>
                                  <a:pt x="647" y="68"/>
                                </a:lnTo>
                                <a:lnTo>
                                  <a:pt x="547" y="90"/>
                                </a:lnTo>
                                <a:lnTo>
                                  <a:pt x="454" y="115"/>
                                </a:lnTo>
                                <a:lnTo>
                                  <a:pt x="367" y="143"/>
                                </a:lnTo>
                                <a:lnTo>
                                  <a:pt x="290" y="173"/>
                                </a:lnTo>
                                <a:lnTo>
                                  <a:pt x="220" y="206"/>
                                </a:lnTo>
                                <a:lnTo>
                                  <a:pt x="160" y="241"/>
                                </a:lnTo>
                                <a:lnTo>
                                  <a:pt x="110" y="278"/>
                                </a:lnTo>
                                <a:lnTo>
                                  <a:pt x="69" y="318"/>
                                </a:lnTo>
                                <a:lnTo>
                                  <a:pt x="70" y="317"/>
                                </a:lnTo>
                                <a:lnTo>
                                  <a:pt x="40" y="358"/>
                                </a:lnTo>
                                <a:lnTo>
                                  <a:pt x="41" y="357"/>
                                </a:lnTo>
                                <a:lnTo>
                                  <a:pt x="22" y="400"/>
                                </a:lnTo>
                                <a:lnTo>
                                  <a:pt x="22" y="398"/>
                                </a:lnTo>
                                <a:lnTo>
                                  <a:pt x="16" y="442"/>
                                </a:lnTo>
                                <a:lnTo>
                                  <a:pt x="16" y="439"/>
                                </a:lnTo>
                                <a:lnTo>
                                  <a:pt x="22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019675" y="6957060"/>
                            <a:ext cx="7372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6661D583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Vanne de fuite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Freeform 169"/>
                        <wps:cNvSpPr>
                          <a:spLocks noEditPoints="1"/>
                        </wps:cNvSpPr>
                        <wps:spPr bwMode="auto">
                          <a:xfrm>
                            <a:off x="1653540" y="7468235"/>
                            <a:ext cx="1092835" cy="380365"/>
                          </a:xfrm>
                          <a:custGeom>
                            <a:avLst/>
                            <a:gdLst>
                              <a:gd name="T0" fmla="*/ 0 w 1840"/>
                              <a:gd name="T1" fmla="*/ 8 h 640"/>
                              <a:gd name="T2" fmla="*/ 8 w 1840"/>
                              <a:gd name="T3" fmla="*/ 0 h 640"/>
                              <a:gd name="T4" fmla="*/ 1832 w 1840"/>
                              <a:gd name="T5" fmla="*/ 0 h 640"/>
                              <a:gd name="T6" fmla="*/ 1840 w 1840"/>
                              <a:gd name="T7" fmla="*/ 8 h 640"/>
                              <a:gd name="T8" fmla="*/ 1840 w 1840"/>
                              <a:gd name="T9" fmla="*/ 632 h 640"/>
                              <a:gd name="T10" fmla="*/ 1832 w 1840"/>
                              <a:gd name="T11" fmla="*/ 640 h 640"/>
                              <a:gd name="T12" fmla="*/ 8 w 1840"/>
                              <a:gd name="T13" fmla="*/ 640 h 640"/>
                              <a:gd name="T14" fmla="*/ 0 w 1840"/>
                              <a:gd name="T15" fmla="*/ 632 h 640"/>
                              <a:gd name="T16" fmla="*/ 0 w 1840"/>
                              <a:gd name="T17" fmla="*/ 8 h 640"/>
                              <a:gd name="T18" fmla="*/ 16 w 1840"/>
                              <a:gd name="T19" fmla="*/ 632 h 640"/>
                              <a:gd name="T20" fmla="*/ 8 w 1840"/>
                              <a:gd name="T21" fmla="*/ 624 h 640"/>
                              <a:gd name="T22" fmla="*/ 1832 w 1840"/>
                              <a:gd name="T23" fmla="*/ 624 h 640"/>
                              <a:gd name="T24" fmla="*/ 1824 w 1840"/>
                              <a:gd name="T25" fmla="*/ 632 h 640"/>
                              <a:gd name="T26" fmla="*/ 1824 w 1840"/>
                              <a:gd name="T27" fmla="*/ 8 h 640"/>
                              <a:gd name="T28" fmla="*/ 1832 w 1840"/>
                              <a:gd name="T29" fmla="*/ 16 h 640"/>
                              <a:gd name="T30" fmla="*/ 8 w 1840"/>
                              <a:gd name="T31" fmla="*/ 16 h 640"/>
                              <a:gd name="T32" fmla="*/ 16 w 1840"/>
                              <a:gd name="T33" fmla="*/ 8 h 640"/>
                              <a:gd name="T34" fmla="*/ 16 w 1840"/>
                              <a:gd name="T35" fmla="*/ 632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40" h="640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1832" y="0"/>
                                </a:lnTo>
                                <a:cubicBezTo>
                                  <a:pt x="1837" y="0"/>
                                  <a:pt x="1840" y="4"/>
                                  <a:pt x="1840" y="8"/>
                                </a:cubicBezTo>
                                <a:lnTo>
                                  <a:pt x="1840" y="632"/>
                                </a:lnTo>
                                <a:cubicBezTo>
                                  <a:pt x="1840" y="637"/>
                                  <a:pt x="1837" y="640"/>
                                  <a:pt x="1832" y="640"/>
                                </a:cubicBezTo>
                                <a:lnTo>
                                  <a:pt x="8" y="640"/>
                                </a:lnTo>
                                <a:cubicBezTo>
                                  <a:pt x="4" y="640"/>
                                  <a:pt x="0" y="637"/>
                                  <a:pt x="0" y="632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632"/>
                                </a:moveTo>
                                <a:lnTo>
                                  <a:pt x="8" y="624"/>
                                </a:lnTo>
                                <a:lnTo>
                                  <a:pt x="1832" y="624"/>
                                </a:lnTo>
                                <a:lnTo>
                                  <a:pt x="1824" y="632"/>
                                </a:lnTo>
                                <a:lnTo>
                                  <a:pt x="1824" y="8"/>
                                </a:lnTo>
                                <a:lnTo>
                                  <a:pt x="183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751330" y="7528560"/>
                            <a:ext cx="8324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088D07C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FT15 : alimenter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751330" y="7661910"/>
                            <a:ext cx="5467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8A83A9D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le système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" name="Freeform 172"/>
                        <wps:cNvSpPr>
                          <a:spLocks noEditPoints="1"/>
                        </wps:cNvSpPr>
                        <wps:spPr bwMode="auto">
                          <a:xfrm>
                            <a:off x="0" y="66040"/>
                            <a:ext cx="1377950" cy="799465"/>
                          </a:xfrm>
                          <a:custGeom>
                            <a:avLst/>
                            <a:gdLst>
                              <a:gd name="T0" fmla="*/ 0 w 2320"/>
                              <a:gd name="T1" fmla="*/ 8 h 1344"/>
                              <a:gd name="T2" fmla="*/ 8 w 2320"/>
                              <a:gd name="T3" fmla="*/ 0 h 1344"/>
                              <a:gd name="T4" fmla="*/ 2312 w 2320"/>
                              <a:gd name="T5" fmla="*/ 0 h 1344"/>
                              <a:gd name="T6" fmla="*/ 2320 w 2320"/>
                              <a:gd name="T7" fmla="*/ 8 h 1344"/>
                              <a:gd name="T8" fmla="*/ 2320 w 2320"/>
                              <a:gd name="T9" fmla="*/ 1336 h 1344"/>
                              <a:gd name="T10" fmla="*/ 2312 w 2320"/>
                              <a:gd name="T11" fmla="*/ 1344 h 1344"/>
                              <a:gd name="T12" fmla="*/ 8 w 2320"/>
                              <a:gd name="T13" fmla="*/ 1344 h 1344"/>
                              <a:gd name="T14" fmla="*/ 0 w 2320"/>
                              <a:gd name="T15" fmla="*/ 1336 h 1344"/>
                              <a:gd name="T16" fmla="*/ 0 w 2320"/>
                              <a:gd name="T17" fmla="*/ 8 h 1344"/>
                              <a:gd name="T18" fmla="*/ 16 w 2320"/>
                              <a:gd name="T19" fmla="*/ 1336 h 1344"/>
                              <a:gd name="T20" fmla="*/ 8 w 2320"/>
                              <a:gd name="T21" fmla="*/ 1328 h 1344"/>
                              <a:gd name="T22" fmla="*/ 2312 w 2320"/>
                              <a:gd name="T23" fmla="*/ 1328 h 1344"/>
                              <a:gd name="T24" fmla="*/ 2304 w 2320"/>
                              <a:gd name="T25" fmla="*/ 1336 h 1344"/>
                              <a:gd name="T26" fmla="*/ 2304 w 2320"/>
                              <a:gd name="T27" fmla="*/ 8 h 1344"/>
                              <a:gd name="T28" fmla="*/ 2312 w 2320"/>
                              <a:gd name="T29" fmla="*/ 16 h 1344"/>
                              <a:gd name="T30" fmla="*/ 8 w 2320"/>
                              <a:gd name="T31" fmla="*/ 16 h 1344"/>
                              <a:gd name="T32" fmla="*/ 16 w 2320"/>
                              <a:gd name="T33" fmla="*/ 8 h 1344"/>
                              <a:gd name="T34" fmla="*/ 16 w 2320"/>
                              <a:gd name="T35" fmla="*/ 1336 h 1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320" h="1344">
                                <a:moveTo>
                                  <a:pt x="0" y="8"/>
                                </a:move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lnTo>
                                  <a:pt x="2312" y="0"/>
                                </a:lnTo>
                                <a:cubicBezTo>
                                  <a:pt x="2317" y="0"/>
                                  <a:pt x="2320" y="4"/>
                                  <a:pt x="2320" y="8"/>
                                </a:cubicBezTo>
                                <a:lnTo>
                                  <a:pt x="2320" y="1336"/>
                                </a:lnTo>
                                <a:cubicBezTo>
                                  <a:pt x="2320" y="1341"/>
                                  <a:pt x="2317" y="1344"/>
                                  <a:pt x="2312" y="1344"/>
                                </a:cubicBezTo>
                                <a:lnTo>
                                  <a:pt x="8" y="1344"/>
                                </a:lnTo>
                                <a:cubicBezTo>
                                  <a:pt x="4" y="1344"/>
                                  <a:pt x="0" y="1341"/>
                                  <a:pt x="0" y="1336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16" y="1336"/>
                                </a:moveTo>
                                <a:lnTo>
                                  <a:pt x="8" y="1328"/>
                                </a:lnTo>
                                <a:lnTo>
                                  <a:pt x="2312" y="1328"/>
                                </a:lnTo>
                                <a:lnTo>
                                  <a:pt x="2304" y="1336"/>
                                </a:lnTo>
                                <a:lnTo>
                                  <a:pt x="2304" y="8"/>
                                </a:lnTo>
                                <a:lnTo>
                                  <a:pt x="2312" y="16"/>
                                </a:lnTo>
                                <a:lnTo>
                                  <a:pt x="8" y="16"/>
                                </a:lnTo>
                                <a:lnTo>
                                  <a:pt x="16" y="8"/>
                                </a:lnTo>
                                <a:lnTo>
                                  <a:pt x="16" y="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9060" y="130175"/>
                            <a:ext cx="2736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43323CC7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FS1 :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403225" y="130175"/>
                            <a:ext cx="4895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2C9B3886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permettre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35355" y="130175"/>
                            <a:ext cx="641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08FDDE6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à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9060" y="263525"/>
                            <a:ext cx="117538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5AF5D043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l’utilisateur de contrôler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9060" y="396240"/>
                            <a:ext cx="114427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315798F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sa tension et de suivre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9060" y="539115"/>
                            <a:ext cx="8642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1FE8882D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son évolution sur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9060" y="672465"/>
                            <a:ext cx="97853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p14="http://schemas.microsoft.com/office/word/2010/wordml" w:rsidR="00422600" w:rsidP="00C60ED0" w:rsidRDefault="00422600" w14:paraId="009D0263" wp14:textId="77777777">
                              <w:r>
                                <w:rPr>
                                  <w:rFonts w:cs="Arial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plusieurs semaines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372870" y="256540"/>
                            <a:ext cx="287655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81"/>
                        <wps:cNvSpPr>
                          <a:spLocks/>
                        </wps:cNvSpPr>
                        <wps:spPr bwMode="auto">
                          <a:xfrm>
                            <a:off x="1501140" y="261620"/>
                            <a:ext cx="156845" cy="2582545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4344"/>
                              <a:gd name="T2" fmla="*/ 16 w 264"/>
                              <a:gd name="T3" fmla="*/ 4336 h 4344"/>
                              <a:gd name="T4" fmla="*/ 8 w 264"/>
                              <a:gd name="T5" fmla="*/ 4328 h 4344"/>
                              <a:gd name="T6" fmla="*/ 264 w 264"/>
                              <a:gd name="T7" fmla="*/ 4328 h 4344"/>
                              <a:gd name="T8" fmla="*/ 264 w 264"/>
                              <a:gd name="T9" fmla="*/ 4344 h 4344"/>
                              <a:gd name="T10" fmla="*/ 8 w 264"/>
                              <a:gd name="T11" fmla="*/ 4344 h 4344"/>
                              <a:gd name="T12" fmla="*/ 0 w 264"/>
                              <a:gd name="T13" fmla="*/ 4336 h 4344"/>
                              <a:gd name="T14" fmla="*/ 0 w 264"/>
                              <a:gd name="T15" fmla="*/ 0 h 4344"/>
                              <a:gd name="T16" fmla="*/ 16 w 264"/>
                              <a:gd name="T17" fmla="*/ 0 h 4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4344">
                                <a:moveTo>
                                  <a:pt x="16" y="0"/>
                                </a:moveTo>
                                <a:lnTo>
                                  <a:pt x="16" y="4336"/>
                                </a:lnTo>
                                <a:lnTo>
                                  <a:pt x="8" y="4328"/>
                                </a:lnTo>
                                <a:lnTo>
                                  <a:pt x="264" y="4328"/>
                                </a:lnTo>
                                <a:lnTo>
                                  <a:pt x="264" y="4344"/>
                                </a:lnTo>
                                <a:lnTo>
                                  <a:pt x="8" y="4344"/>
                                </a:lnTo>
                                <a:cubicBezTo>
                                  <a:pt x="4" y="4344"/>
                                  <a:pt x="0" y="4341"/>
                                  <a:pt x="0" y="433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182"/>
                        <wps:cNvSpPr>
                          <a:spLocks/>
                        </wps:cNvSpPr>
                        <wps:spPr bwMode="auto">
                          <a:xfrm>
                            <a:off x="1501140" y="2811145"/>
                            <a:ext cx="156845" cy="212598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3576"/>
                              <a:gd name="T2" fmla="*/ 16 w 264"/>
                              <a:gd name="T3" fmla="*/ 3568 h 3576"/>
                              <a:gd name="T4" fmla="*/ 8 w 264"/>
                              <a:gd name="T5" fmla="*/ 3560 h 3576"/>
                              <a:gd name="T6" fmla="*/ 264 w 264"/>
                              <a:gd name="T7" fmla="*/ 3560 h 3576"/>
                              <a:gd name="T8" fmla="*/ 264 w 264"/>
                              <a:gd name="T9" fmla="*/ 3576 h 3576"/>
                              <a:gd name="T10" fmla="*/ 8 w 264"/>
                              <a:gd name="T11" fmla="*/ 3576 h 3576"/>
                              <a:gd name="T12" fmla="*/ 0 w 264"/>
                              <a:gd name="T13" fmla="*/ 3568 h 3576"/>
                              <a:gd name="T14" fmla="*/ 0 w 264"/>
                              <a:gd name="T15" fmla="*/ 0 h 3576"/>
                              <a:gd name="T16" fmla="*/ 16 w 264"/>
                              <a:gd name="T17" fmla="*/ 0 h 35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3576">
                                <a:moveTo>
                                  <a:pt x="16" y="0"/>
                                </a:moveTo>
                                <a:lnTo>
                                  <a:pt x="16" y="3568"/>
                                </a:lnTo>
                                <a:lnTo>
                                  <a:pt x="8" y="3560"/>
                                </a:lnTo>
                                <a:lnTo>
                                  <a:pt x="264" y="3560"/>
                                </a:lnTo>
                                <a:lnTo>
                                  <a:pt x="264" y="3576"/>
                                </a:lnTo>
                                <a:lnTo>
                                  <a:pt x="8" y="3576"/>
                                </a:lnTo>
                                <a:cubicBezTo>
                                  <a:pt x="4" y="3576"/>
                                  <a:pt x="0" y="3573"/>
                                  <a:pt x="0" y="3568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183"/>
                        <wps:cNvSpPr>
                          <a:spLocks/>
                        </wps:cNvSpPr>
                        <wps:spPr bwMode="auto">
                          <a:xfrm>
                            <a:off x="1501140" y="4932680"/>
                            <a:ext cx="156845" cy="1298575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2184"/>
                              <a:gd name="T2" fmla="*/ 16 w 264"/>
                              <a:gd name="T3" fmla="*/ 2176 h 2184"/>
                              <a:gd name="T4" fmla="*/ 8 w 264"/>
                              <a:gd name="T5" fmla="*/ 2168 h 2184"/>
                              <a:gd name="T6" fmla="*/ 264 w 264"/>
                              <a:gd name="T7" fmla="*/ 2168 h 2184"/>
                              <a:gd name="T8" fmla="*/ 264 w 264"/>
                              <a:gd name="T9" fmla="*/ 2184 h 2184"/>
                              <a:gd name="T10" fmla="*/ 8 w 264"/>
                              <a:gd name="T11" fmla="*/ 2184 h 2184"/>
                              <a:gd name="T12" fmla="*/ 0 w 264"/>
                              <a:gd name="T13" fmla="*/ 2176 h 2184"/>
                              <a:gd name="T14" fmla="*/ 0 w 264"/>
                              <a:gd name="T15" fmla="*/ 0 h 2184"/>
                              <a:gd name="T16" fmla="*/ 16 w 264"/>
                              <a:gd name="T17" fmla="*/ 0 h 2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2184">
                                <a:moveTo>
                                  <a:pt x="16" y="0"/>
                                </a:moveTo>
                                <a:lnTo>
                                  <a:pt x="16" y="2176"/>
                                </a:lnTo>
                                <a:lnTo>
                                  <a:pt x="8" y="2168"/>
                                </a:lnTo>
                                <a:lnTo>
                                  <a:pt x="264" y="2168"/>
                                </a:lnTo>
                                <a:lnTo>
                                  <a:pt x="264" y="2184"/>
                                </a:lnTo>
                                <a:lnTo>
                                  <a:pt x="8" y="2184"/>
                                </a:lnTo>
                                <a:cubicBezTo>
                                  <a:pt x="4" y="2184"/>
                                  <a:pt x="0" y="2181"/>
                                  <a:pt x="0" y="217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184"/>
                        <wps:cNvSpPr>
                          <a:spLocks/>
                        </wps:cNvSpPr>
                        <wps:spPr bwMode="auto">
                          <a:xfrm>
                            <a:off x="1501140" y="6160135"/>
                            <a:ext cx="156845" cy="150749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2536"/>
                              <a:gd name="T2" fmla="*/ 16 w 264"/>
                              <a:gd name="T3" fmla="*/ 2528 h 2536"/>
                              <a:gd name="T4" fmla="*/ 8 w 264"/>
                              <a:gd name="T5" fmla="*/ 2520 h 2536"/>
                              <a:gd name="T6" fmla="*/ 264 w 264"/>
                              <a:gd name="T7" fmla="*/ 2520 h 2536"/>
                              <a:gd name="T8" fmla="*/ 264 w 264"/>
                              <a:gd name="T9" fmla="*/ 2536 h 2536"/>
                              <a:gd name="T10" fmla="*/ 8 w 264"/>
                              <a:gd name="T11" fmla="*/ 2536 h 2536"/>
                              <a:gd name="T12" fmla="*/ 0 w 264"/>
                              <a:gd name="T13" fmla="*/ 2528 h 2536"/>
                              <a:gd name="T14" fmla="*/ 0 w 264"/>
                              <a:gd name="T15" fmla="*/ 0 h 2536"/>
                              <a:gd name="T16" fmla="*/ 16 w 264"/>
                              <a:gd name="T17" fmla="*/ 0 h 25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2536">
                                <a:moveTo>
                                  <a:pt x="16" y="0"/>
                                </a:moveTo>
                                <a:lnTo>
                                  <a:pt x="16" y="2528"/>
                                </a:lnTo>
                                <a:lnTo>
                                  <a:pt x="8" y="2520"/>
                                </a:lnTo>
                                <a:lnTo>
                                  <a:pt x="264" y="2520"/>
                                </a:lnTo>
                                <a:lnTo>
                                  <a:pt x="264" y="2536"/>
                                </a:lnTo>
                                <a:lnTo>
                                  <a:pt x="8" y="2536"/>
                                </a:lnTo>
                                <a:cubicBezTo>
                                  <a:pt x="4" y="2536"/>
                                  <a:pt x="0" y="2533"/>
                                  <a:pt x="0" y="2528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2741295" y="256540"/>
                            <a:ext cx="3073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186"/>
                        <wps:cNvSpPr>
                          <a:spLocks/>
                        </wps:cNvSpPr>
                        <wps:spPr bwMode="auto">
                          <a:xfrm>
                            <a:off x="4394835" y="256540"/>
                            <a:ext cx="278130" cy="10160"/>
                          </a:xfrm>
                          <a:custGeom>
                            <a:avLst/>
                            <a:gdLst>
                              <a:gd name="T0" fmla="*/ 0 w 438"/>
                              <a:gd name="T1" fmla="*/ 16 h 16"/>
                              <a:gd name="T2" fmla="*/ 438 w 438"/>
                              <a:gd name="T3" fmla="*/ 15 h 16"/>
                              <a:gd name="T4" fmla="*/ 438 w 438"/>
                              <a:gd name="T5" fmla="*/ 0 h 16"/>
                              <a:gd name="T6" fmla="*/ 0 w 438"/>
                              <a:gd name="T7" fmla="*/ 1 h 16"/>
                              <a:gd name="T8" fmla="*/ 0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0" y="16"/>
                                </a:moveTo>
                                <a:lnTo>
                                  <a:pt x="438" y="15"/>
                                </a:lnTo>
                                <a:lnTo>
                                  <a:pt x="438" y="0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187"/>
                        <wps:cNvSpPr>
                          <a:spLocks/>
                        </wps:cNvSpPr>
                        <wps:spPr bwMode="auto">
                          <a:xfrm>
                            <a:off x="4394835" y="894080"/>
                            <a:ext cx="278130" cy="1016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16 h 16"/>
                              <a:gd name="T2" fmla="*/ 0 w 438"/>
                              <a:gd name="T3" fmla="*/ 15 h 16"/>
                              <a:gd name="T4" fmla="*/ 0 w 438"/>
                              <a:gd name="T5" fmla="*/ 0 h 16"/>
                              <a:gd name="T6" fmla="*/ 438 w 438"/>
                              <a:gd name="T7" fmla="*/ 1 h 16"/>
                              <a:gd name="T8" fmla="*/ 438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438" y="16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438" y="1"/>
                                </a:lnTo>
                                <a:lnTo>
                                  <a:pt x="4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188"/>
                        <wps:cNvSpPr>
                          <a:spLocks/>
                        </wps:cNvSpPr>
                        <wps:spPr bwMode="auto">
                          <a:xfrm>
                            <a:off x="4394835" y="1541145"/>
                            <a:ext cx="278130" cy="1016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16 h 16"/>
                              <a:gd name="T2" fmla="*/ 0 w 438"/>
                              <a:gd name="T3" fmla="*/ 15 h 16"/>
                              <a:gd name="T4" fmla="*/ 0 w 438"/>
                              <a:gd name="T5" fmla="*/ 0 h 16"/>
                              <a:gd name="T6" fmla="*/ 438 w 438"/>
                              <a:gd name="T7" fmla="*/ 1 h 16"/>
                              <a:gd name="T8" fmla="*/ 438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438" y="16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438" y="1"/>
                                </a:lnTo>
                                <a:lnTo>
                                  <a:pt x="4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189"/>
                        <wps:cNvSpPr>
                          <a:spLocks/>
                        </wps:cNvSpPr>
                        <wps:spPr bwMode="auto">
                          <a:xfrm>
                            <a:off x="4394835" y="2187575"/>
                            <a:ext cx="278130" cy="1016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16 h 16"/>
                              <a:gd name="T2" fmla="*/ 0 w 438"/>
                              <a:gd name="T3" fmla="*/ 15 h 16"/>
                              <a:gd name="T4" fmla="*/ 0 w 438"/>
                              <a:gd name="T5" fmla="*/ 0 h 16"/>
                              <a:gd name="T6" fmla="*/ 438 w 438"/>
                              <a:gd name="T7" fmla="*/ 1 h 16"/>
                              <a:gd name="T8" fmla="*/ 438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438" y="16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438" y="1"/>
                                </a:lnTo>
                                <a:lnTo>
                                  <a:pt x="4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190"/>
                        <wps:cNvSpPr>
                          <a:spLocks/>
                        </wps:cNvSpPr>
                        <wps:spPr bwMode="auto">
                          <a:xfrm>
                            <a:off x="4394835" y="2834640"/>
                            <a:ext cx="278130" cy="1016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16 h 16"/>
                              <a:gd name="T2" fmla="*/ 0 w 438"/>
                              <a:gd name="T3" fmla="*/ 15 h 16"/>
                              <a:gd name="T4" fmla="*/ 0 w 438"/>
                              <a:gd name="T5" fmla="*/ 0 h 16"/>
                              <a:gd name="T6" fmla="*/ 438 w 438"/>
                              <a:gd name="T7" fmla="*/ 1 h 16"/>
                              <a:gd name="T8" fmla="*/ 438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438" y="16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438" y="1"/>
                                </a:lnTo>
                                <a:lnTo>
                                  <a:pt x="4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191"/>
                        <wps:cNvSpPr>
                          <a:spLocks/>
                        </wps:cNvSpPr>
                        <wps:spPr bwMode="auto">
                          <a:xfrm>
                            <a:off x="4394835" y="3481705"/>
                            <a:ext cx="278130" cy="1016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16 h 16"/>
                              <a:gd name="T2" fmla="*/ 0 w 438"/>
                              <a:gd name="T3" fmla="*/ 15 h 16"/>
                              <a:gd name="T4" fmla="*/ 0 w 438"/>
                              <a:gd name="T5" fmla="*/ 0 h 16"/>
                              <a:gd name="T6" fmla="*/ 438 w 438"/>
                              <a:gd name="T7" fmla="*/ 1 h 16"/>
                              <a:gd name="T8" fmla="*/ 438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438" y="16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438" y="1"/>
                                </a:lnTo>
                                <a:lnTo>
                                  <a:pt x="4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192"/>
                        <wps:cNvSpPr>
                          <a:spLocks/>
                        </wps:cNvSpPr>
                        <wps:spPr bwMode="auto">
                          <a:xfrm>
                            <a:off x="4394835" y="4204970"/>
                            <a:ext cx="278130" cy="11430"/>
                          </a:xfrm>
                          <a:custGeom>
                            <a:avLst/>
                            <a:gdLst>
                              <a:gd name="T0" fmla="*/ 438 w 438"/>
                              <a:gd name="T1" fmla="*/ 0 h 18"/>
                              <a:gd name="T2" fmla="*/ 0 w 438"/>
                              <a:gd name="T3" fmla="*/ 3 h 18"/>
                              <a:gd name="T4" fmla="*/ 1 w 438"/>
                              <a:gd name="T5" fmla="*/ 18 h 18"/>
                              <a:gd name="T6" fmla="*/ 438 w 438"/>
                              <a:gd name="T7" fmla="*/ 15 h 18"/>
                              <a:gd name="T8" fmla="*/ 438 w 438"/>
                              <a:gd name="T9" fmla="*/ 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8">
                                <a:moveTo>
                                  <a:pt x="438" y="0"/>
                                </a:moveTo>
                                <a:lnTo>
                                  <a:pt x="0" y="3"/>
                                </a:lnTo>
                                <a:lnTo>
                                  <a:pt x="1" y="18"/>
                                </a:lnTo>
                                <a:lnTo>
                                  <a:pt x="438" y="15"/>
                                </a:lnTo>
                                <a:lnTo>
                                  <a:pt x="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193"/>
                        <wps:cNvSpPr>
                          <a:spLocks/>
                        </wps:cNvSpPr>
                        <wps:spPr bwMode="auto">
                          <a:xfrm>
                            <a:off x="4394835" y="4937125"/>
                            <a:ext cx="278130" cy="10160"/>
                          </a:xfrm>
                          <a:custGeom>
                            <a:avLst/>
                            <a:gdLst>
                              <a:gd name="T0" fmla="*/ 0 w 438"/>
                              <a:gd name="T1" fmla="*/ 16 h 16"/>
                              <a:gd name="T2" fmla="*/ 438 w 438"/>
                              <a:gd name="T3" fmla="*/ 15 h 16"/>
                              <a:gd name="T4" fmla="*/ 438 w 438"/>
                              <a:gd name="T5" fmla="*/ 0 h 16"/>
                              <a:gd name="T6" fmla="*/ 0 w 438"/>
                              <a:gd name="T7" fmla="*/ 0 h 16"/>
                              <a:gd name="T8" fmla="*/ 0 w 438"/>
                              <a:gd name="T9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6">
                                <a:moveTo>
                                  <a:pt x="0" y="16"/>
                                </a:moveTo>
                                <a:lnTo>
                                  <a:pt x="438" y="15"/>
                                </a:lnTo>
                                <a:lnTo>
                                  <a:pt x="4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194"/>
                        <wps:cNvSpPr>
                          <a:spLocks/>
                        </wps:cNvSpPr>
                        <wps:spPr bwMode="auto">
                          <a:xfrm>
                            <a:off x="4394835" y="5565140"/>
                            <a:ext cx="287655" cy="10160"/>
                          </a:xfrm>
                          <a:custGeom>
                            <a:avLst/>
                            <a:gdLst>
                              <a:gd name="T0" fmla="*/ 0 w 453"/>
                              <a:gd name="T1" fmla="*/ 0 h 16"/>
                              <a:gd name="T2" fmla="*/ 453 w 453"/>
                              <a:gd name="T3" fmla="*/ 1 h 16"/>
                              <a:gd name="T4" fmla="*/ 453 w 453"/>
                              <a:gd name="T5" fmla="*/ 16 h 16"/>
                              <a:gd name="T6" fmla="*/ 0 w 453"/>
                              <a:gd name="T7" fmla="*/ 15 h 16"/>
                              <a:gd name="T8" fmla="*/ 0 w 453"/>
                              <a:gd name="T9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3" h="16">
                                <a:moveTo>
                                  <a:pt x="0" y="0"/>
                                </a:moveTo>
                                <a:lnTo>
                                  <a:pt x="453" y="1"/>
                                </a:lnTo>
                                <a:lnTo>
                                  <a:pt x="453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195"/>
                        <wps:cNvSpPr>
                          <a:spLocks/>
                        </wps:cNvSpPr>
                        <wps:spPr bwMode="auto">
                          <a:xfrm>
                            <a:off x="4394835" y="6288405"/>
                            <a:ext cx="278130" cy="10795"/>
                          </a:xfrm>
                          <a:custGeom>
                            <a:avLst/>
                            <a:gdLst>
                              <a:gd name="T0" fmla="*/ 0 w 438"/>
                              <a:gd name="T1" fmla="*/ 17 h 17"/>
                              <a:gd name="T2" fmla="*/ 438 w 438"/>
                              <a:gd name="T3" fmla="*/ 15 h 17"/>
                              <a:gd name="T4" fmla="*/ 438 w 438"/>
                              <a:gd name="T5" fmla="*/ 0 h 17"/>
                              <a:gd name="T6" fmla="*/ 0 w 438"/>
                              <a:gd name="T7" fmla="*/ 2 h 17"/>
                              <a:gd name="T8" fmla="*/ 0 w 438"/>
                              <a:gd name="T9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8" h="17">
                                <a:moveTo>
                                  <a:pt x="0" y="17"/>
                                </a:moveTo>
                                <a:lnTo>
                                  <a:pt x="438" y="15"/>
                                </a:lnTo>
                                <a:lnTo>
                                  <a:pt x="438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196"/>
                        <wps:cNvSpPr>
                          <a:spLocks/>
                        </wps:cNvSpPr>
                        <wps:spPr bwMode="auto">
                          <a:xfrm>
                            <a:off x="4394835" y="7011035"/>
                            <a:ext cx="287655" cy="10795"/>
                          </a:xfrm>
                          <a:custGeom>
                            <a:avLst/>
                            <a:gdLst>
                              <a:gd name="T0" fmla="*/ 0 w 453"/>
                              <a:gd name="T1" fmla="*/ 17 h 17"/>
                              <a:gd name="T2" fmla="*/ 453 w 453"/>
                              <a:gd name="T3" fmla="*/ 15 h 17"/>
                              <a:gd name="T4" fmla="*/ 453 w 453"/>
                              <a:gd name="T5" fmla="*/ 0 h 17"/>
                              <a:gd name="T6" fmla="*/ 0 w 453"/>
                              <a:gd name="T7" fmla="*/ 2 h 17"/>
                              <a:gd name="T8" fmla="*/ 0 w 453"/>
                              <a:gd name="T9" fmla="*/ 17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53" h="17">
                                <a:moveTo>
                                  <a:pt x="0" y="17"/>
                                </a:moveTo>
                                <a:lnTo>
                                  <a:pt x="453" y="15"/>
                                </a:lnTo>
                                <a:lnTo>
                                  <a:pt x="453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197"/>
                        <wps:cNvSpPr>
                          <a:spLocks/>
                        </wps:cNvSpPr>
                        <wps:spPr bwMode="auto">
                          <a:xfrm>
                            <a:off x="2888615" y="261620"/>
                            <a:ext cx="156845" cy="641985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80"/>
                              <a:gd name="T2" fmla="*/ 16 w 264"/>
                              <a:gd name="T3" fmla="*/ 1072 h 1080"/>
                              <a:gd name="T4" fmla="*/ 8 w 264"/>
                              <a:gd name="T5" fmla="*/ 1064 h 1080"/>
                              <a:gd name="T6" fmla="*/ 264 w 264"/>
                              <a:gd name="T7" fmla="*/ 1064 h 1080"/>
                              <a:gd name="T8" fmla="*/ 264 w 264"/>
                              <a:gd name="T9" fmla="*/ 1080 h 1080"/>
                              <a:gd name="T10" fmla="*/ 8 w 264"/>
                              <a:gd name="T11" fmla="*/ 1080 h 1080"/>
                              <a:gd name="T12" fmla="*/ 0 w 264"/>
                              <a:gd name="T13" fmla="*/ 1072 h 1080"/>
                              <a:gd name="T14" fmla="*/ 0 w 264"/>
                              <a:gd name="T15" fmla="*/ 0 h 1080"/>
                              <a:gd name="T16" fmla="*/ 16 w 264"/>
                              <a:gd name="T17" fmla="*/ 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80">
                                <a:moveTo>
                                  <a:pt x="16" y="0"/>
                                </a:moveTo>
                                <a:lnTo>
                                  <a:pt x="16" y="1072"/>
                                </a:lnTo>
                                <a:lnTo>
                                  <a:pt x="8" y="1064"/>
                                </a:lnTo>
                                <a:lnTo>
                                  <a:pt x="264" y="1064"/>
                                </a:lnTo>
                                <a:lnTo>
                                  <a:pt x="264" y="1080"/>
                                </a:lnTo>
                                <a:lnTo>
                                  <a:pt x="8" y="1080"/>
                                </a:lnTo>
                                <a:cubicBezTo>
                                  <a:pt x="4" y="1080"/>
                                  <a:pt x="0" y="1077"/>
                                  <a:pt x="0" y="1072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198"/>
                        <wps:cNvSpPr>
                          <a:spLocks/>
                        </wps:cNvSpPr>
                        <wps:spPr bwMode="auto">
                          <a:xfrm>
                            <a:off x="2888615" y="898525"/>
                            <a:ext cx="156845" cy="64262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80"/>
                              <a:gd name="T2" fmla="*/ 16 w 264"/>
                              <a:gd name="T3" fmla="*/ 1072 h 1080"/>
                              <a:gd name="T4" fmla="*/ 8 w 264"/>
                              <a:gd name="T5" fmla="*/ 1064 h 1080"/>
                              <a:gd name="T6" fmla="*/ 264 w 264"/>
                              <a:gd name="T7" fmla="*/ 1064 h 1080"/>
                              <a:gd name="T8" fmla="*/ 264 w 264"/>
                              <a:gd name="T9" fmla="*/ 1080 h 1080"/>
                              <a:gd name="T10" fmla="*/ 8 w 264"/>
                              <a:gd name="T11" fmla="*/ 1080 h 1080"/>
                              <a:gd name="T12" fmla="*/ 0 w 264"/>
                              <a:gd name="T13" fmla="*/ 1072 h 1080"/>
                              <a:gd name="T14" fmla="*/ 0 w 264"/>
                              <a:gd name="T15" fmla="*/ 0 h 1080"/>
                              <a:gd name="T16" fmla="*/ 16 w 264"/>
                              <a:gd name="T17" fmla="*/ 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80">
                                <a:moveTo>
                                  <a:pt x="16" y="0"/>
                                </a:moveTo>
                                <a:lnTo>
                                  <a:pt x="16" y="1072"/>
                                </a:lnTo>
                                <a:lnTo>
                                  <a:pt x="8" y="1064"/>
                                </a:lnTo>
                                <a:lnTo>
                                  <a:pt x="264" y="1064"/>
                                </a:lnTo>
                                <a:lnTo>
                                  <a:pt x="264" y="1080"/>
                                </a:lnTo>
                                <a:lnTo>
                                  <a:pt x="8" y="1080"/>
                                </a:lnTo>
                                <a:cubicBezTo>
                                  <a:pt x="4" y="1080"/>
                                  <a:pt x="0" y="1077"/>
                                  <a:pt x="0" y="1072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199"/>
                        <wps:cNvSpPr>
                          <a:spLocks/>
                        </wps:cNvSpPr>
                        <wps:spPr bwMode="auto">
                          <a:xfrm>
                            <a:off x="2888615" y="1526540"/>
                            <a:ext cx="156845" cy="641985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80"/>
                              <a:gd name="T2" fmla="*/ 16 w 264"/>
                              <a:gd name="T3" fmla="*/ 1072 h 1080"/>
                              <a:gd name="T4" fmla="*/ 8 w 264"/>
                              <a:gd name="T5" fmla="*/ 1064 h 1080"/>
                              <a:gd name="T6" fmla="*/ 264 w 264"/>
                              <a:gd name="T7" fmla="*/ 1064 h 1080"/>
                              <a:gd name="T8" fmla="*/ 264 w 264"/>
                              <a:gd name="T9" fmla="*/ 1080 h 1080"/>
                              <a:gd name="T10" fmla="*/ 8 w 264"/>
                              <a:gd name="T11" fmla="*/ 1080 h 1080"/>
                              <a:gd name="T12" fmla="*/ 0 w 264"/>
                              <a:gd name="T13" fmla="*/ 1072 h 1080"/>
                              <a:gd name="T14" fmla="*/ 0 w 264"/>
                              <a:gd name="T15" fmla="*/ 0 h 1080"/>
                              <a:gd name="T16" fmla="*/ 16 w 264"/>
                              <a:gd name="T17" fmla="*/ 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80">
                                <a:moveTo>
                                  <a:pt x="16" y="0"/>
                                </a:moveTo>
                                <a:lnTo>
                                  <a:pt x="16" y="1072"/>
                                </a:lnTo>
                                <a:lnTo>
                                  <a:pt x="8" y="1064"/>
                                </a:lnTo>
                                <a:lnTo>
                                  <a:pt x="264" y="1064"/>
                                </a:lnTo>
                                <a:lnTo>
                                  <a:pt x="264" y="1080"/>
                                </a:lnTo>
                                <a:lnTo>
                                  <a:pt x="8" y="1080"/>
                                </a:lnTo>
                                <a:cubicBezTo>
                                  <a:pt x="4" y="1080"/>
                                  <a:pt x="0" y="1077"/>
                                  <a:pt x="0" y="1072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Freeform 200"/>
                        <wps:cNvSpPr>
                          <a:spLocks/>
                        </wps:cNvSpPr>
                        <wps:spPr bwMode="auto">
                          <a:xfrm>
                            <a:off x="2888615" y="2839720"/>
                            <a:ext cx="156845" cy="63246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64"/>
                              <a:gd name="T2" fmla="*/ 16 w 264"/>
                              <a:gd name="T3" fmla="*/ 1056 h 1064"/>
                              <a:gd name="T4" fmla="*/ 8 w 264"/>
                              <a:gd name="T5" fmla="*/ 1048 h 1064"/>
                              <a:gd name="T6" fmla="*/ 264 w 264"/>
                              <a:gd name="T7" fmla="*/ 1048 h 1064"/>
                              <a:gd name="T8" fmla="*/ 264 w 264"/>
                              <a:gd name="T9" fmla="*/ 1064 h 1064"/>
                              <a:gd name="T10" fmla="*/ 8 w 264"/>
                              <a:gd name="T11" fmla="*/ 1064 h 1064"/>
                              <a:gd name="T12" fmla="*/ 0 w 264"/>
                              <a:gd name="T13" fmla="*/ 1056 h 1064"/>
                              <a:gd name="T14" fmla="*/ 0 w 264"/>
                              <a:gd name="T15" fmla="*/ 0 h 1064"/>
                              <a:gd name="T16" fmla="*/ 16 w 264"/>
                              <a:gd name="T17" fmla="*/ 0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64">
                                <a:moveTo>
                                  <a:pt x="16" y="0"/>
                                </a:moveTo>
                                <a:lnTo>
                                  <a:pt x="16" y="1056"/>
                                </a:lnTo>
                                <a:lnTo>
                                  <a:pt x="8" y="1048"/>
                                </a:lnTo>
                                <a:lnTo>
                                  <a:pt x="264" y="1048"/>
                                </a:lnTo>
                                <a:lnTo>
                                  <a:pt x="264" y="1064"/>
                                </a:lnTo>
                                <a:lnTo>
                                  <a:pt x="8" y="1064"/>
                                </a:lnTo>
                                <a:cubicBezTo>
                                  <a:pt x="4" y="1064"/>
                                  <a:pt x="0" y="1061"/>
                                  <a:pt x="0" y="105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2741295" y="2834640"/>
                            <a:ext cx="307340" cy="95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202"/>
                        <wps:cNvSpPr>
                          <a:spLocks/>
                        </wps:cNvSpPr>
                        <wps:spPr bwMode="auto">
                          <a:xfrm>
                            <a:off x="2888615" y="3467735"/>
                            <a:ext cx="156845" cy="63246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64"/>
                              <a:gd name="T2" fmla="*/ 16 w 264"/>
                              <a:gd name="T3" fmla="*/ 1056 h 1064"/>
                              <a:gd name="T4" fmla="*/ 8 w 264"/>
                              <a:gd name="T5" fmla="*/ 1048 h 1064"/>
                              <a:gd name="T6" fmla="*/ 264 w 264"/>
                              <a:gd name="T7" fmla="*/ 1048 h 1064"/>
                              <a:gd name="T8" fmla="*/ 264 w 264"/>
                              <a:gd name="T9" fmla="*/ 1064 h 1064"/>
                              <a:gd name="T10" fmla="*/ 8 w 264"/>
                              <a:gd name="T11" fmla="*/ 1064 h 1064"/>
                              <a:gd name="T12" fmla="*/ 0 w 264"/>
                              <a:gd name="T13" fmla="*/ 1056 h 1064"/>
                              <a:gd name="T14" fmla="*/ 0 w 264"/>
                              <a:gd name="T15" fmla="*/ 0 h 1064"/>
                              <a:gd name="T16" fmla="*/ 16 w 264"/>
                              <a:gd name="T17" fmla="*/ 0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64">
                                <a:moveTo>
                                  <a:pt x="16" y="0"/>
                                </a:moveTo>
                                <a:lnTo>
                                  <a:pt x="16" y="1056"/>
                                </a:lnTo>
                                <a:lnTo>
                                  <a:pt x="8" y="1048"/>
                                </a:lnTo>
                                <a:lnTo>
                                  <a:pt x="264" y="1048"/>
                                </a:lnTo>
                                <a:lnTo>
                                  <a:pt x="264" y="1064"/>
                                </a:lnTo>
                                <a:lnTo>
                                  <a:pt x="8" y="1064"/>
                                </a:lnTo>
                                <a:cubicBezTo>
                                  <a:pt x="4" y="1064"/>
                                  <a:pt x="0" y="1061"/>
                                  <a:pt x="0" y="105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203"/>
                        <wps:cNvSpPr>
                          <a:spLocks/>
                        </wps:cNvSpPr>
                        <wps:spPr bwMode="auto">
                          <a:xfrm>
                            <a:off x="2741295" y="4937125"/>
                            <a:ext cx="307340" cy="10160"/>
                          </a:xfrm>
                          <a:custGeom>
                            <a:avLst/>
                            <a:gdLst>
                              <a:gd name="T0" fmla="*/ 0 w 484"/>
                              <a:gd name="T1" fmla="*/ 0 h 16"/>
                              <a:gd name="T2" fmla="*/ 484 w 484"/>
                              <a:gd name="T3" fmla="*/ 0 h 16"/>
                              <a:gd name="T4" fmla="*/ 484 w 484"/>
                              <a:gd name="T5" fmla="*/ 16 h 16"/>
                              <a:gd name="T6" fmla="*/ 0 w 484"/>
                              <a:gd name="T7" fmla="*/ 15 h 16"/>
                              <a:gd name="T8" fmla="*/ 0 w 484"/>
                              <a:gd name="T9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4" h="16">
                                <a:moveTo>
                                  <a:pt x="0" y="0"/>
                                </a:moveTo>
                                <a:lnTo>
                                  <a:pt x="484" y="0"/>
                                </a:lnTo>
                                <a:lnTo>
                                  <a:pt x="484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04"/>
                        <wps:cNvSpPr>
                          <a:spLocks/>
                        </wps:cNvSpPr>
                        <wps:spPr bwMode="auto">
                          <a:xfrm>
                            <a:off x="2888615" y="4942205"/>
                            <a:ext cx="156845" cy="632460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64"/>
                              <a:gd name="T2" fmla="*/ 16 w 264"/>
                              <a:gd name="T3" fmla="*/ 1056 h 1064"/>
                              <a:gd name="T4" fmla="*/ 8 w 264"/>
                              <a:gd name="T5" fmla="*/ 1048 h 1064"/>
                              <a:gd name="T6" fmla="*/ 264 w 264"/>
                              <a:gd name="T7" fmla="*/ 1048 h 1064"/>
                              <a:gd name="T8" fmla="*/ 264 w 264"/>
                              <a:gd name="T9" fmla="*/ 1064 h 1064"/>
                              <a:gd name="T10" fmla="*/ 8 w 264"/>
                              <a:gd name="T11" fmla="*/ 1064 h 1064"/>
                              <a:gd name="T12" fmla="*/ 0 w 264"/>
                              <a:gd name="T13" fmla="*/ 1056 h 1064"/>
                              <a:gd name="T14" fmla="*/ 0 w 264"/>
                              <a:gd name="T15" fmla="*/ 0 h 1064"/>
                              <a:gd name="T16" fmla="*/ 16 w 264"/>
                              <a:gd name="T17" fmla="*/ 0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64">
                                <a:moveTo>
                                  <a:pt x="16" y="0"/>
                                </a:moveTo>
                                <a:lnTo>
                                  <a:pt x="16" y="1056"/>
                                </a:lnTo>
                                <a:lnTo>
                                  <a:pt x="8" y="1048"/>
                                </a:lnTo>
                                <a:lnTo>
                                  <a:pt x="264" y="1048"/>
                                </a:lnTo>
                                <a:lnTo>
                                  <a:pt x="264" y="1064"/>
                                </a:lnTo>
                                <a:lnTo>
                                  <a:pt x="8" y="1064"/>
                                </a:lnTo>
                                <a:cubicBezTo>
                                  <a:pt x="4" y="1064"/>
                                  <a:pt x="0" y="1061"/>
                                  <a:pt x="0" y="105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205"/>
                        <wps:cNvSpPr>
                          <a:spLocks/>
                        </wps:cNvSpPr>
                        <wps:spPr bwMode="auto">
                          <a:xfrm>
                            <a:off x="2741295" y="6221730"/>
                            <a:ext cx="298450" cy="11430"/>
                          </a:xfrm>
                          <a:custGeom>
                            <a:avLst/>
                            <a:gdLst>
                              <a:gd name="T0" fmla="*/ 1 w 470"/>
                              <a:gd name="T1" fmla="*/ 0 h 18"/>
                              <a:gd name="T2" fmla="*/ 470 w 470"/>
                              <a:gd name="T3" fmla="*/ 3 h 18"/>
                              <a:gd name="T4" fmla="*/ 470 w 470"/>
                              <a:gd name="T5" fmla="*/ 18 h 18"/>
                              <a:gd name="T6" fmla="*/ 0 w 470"/>
                              <a:gd name="T7" fmla="*/ 15 h 18"/>
                              <a:gd name="T8" fmla="*/ 1 w 470"/>
                              <a:gd name="T9" fmla="*/ 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70" h="18">
                                <a:moveTo>
                                  <a:pt x="1" y="0"/>
                                </a:moveTo>
                                <a:lnTo>
                                  <a:pt x="470" y="3"/>
                                </a:lnTo>
                                <a:lnTo>
                                  <a:pt x="470" y="18"/>
                                </a:lnTo>
                                <a:lnTo>
                                  <a:pt x="0" y="1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206"/>
                        <wps:cNvSpPr>
                          <a:spLocks/>
                        </wps:cNvSpPr>
                        <wps:spPr bwMode="auto">
                          <a:xfrm>
                            <a:off x="2888615" y="6235700"/>
                            <a:ext cx="156845" cy="633095"/>
                          </a:xfrm>
                          <a:custGeom>
                            <a:avLst/>
                            <a:gdLst>
                              <a:gd name="T0" fmla="*/ 16 w 264"/>
                              <a:gd name="T1" fmla="*/ 0 h 1064"/>
                              <a:gd name="T2" fmla="*/ 16 w 264"/>
                              <a:gd name="T3" fmla="*/ 1056 h 1064"/>
                              <a:gd name="T4" fmla="*/ 8 w 264"/>
                              <a:gd name="T5" fmla="*/ 1048 h 1064"/>
                              <a:gd name="T6" fmla="*/ 264 w 264"/>
                              <a:gd name="T7" fmla="*/ 1048 h 1064"/>
                              <a:gd name="T8" fmla="*/ 264 w 264"/>
                              <a:gd name="T9" fmla="*/ 1064 h 1064"/>
                              <a:gd name="T10" fmla="*/ 8 w 264"/>
                              <a:gd name="T11" fmla="*/ 1064 h 1064"/>
                              <a:gd name="T12" fmla="*/ 0 w 264"/>
                              <a:gd name="T13" fmla="*/ 1056 h 1064"/>
                              <a:gd name="T14" fmla="*/ 0 w 264"/>
                              <a:gd name="T15" fmla="*/ 0 h 1064"/>
                              <a:gd name="T16" fmla="*/ 16 w 264"/>
                              <a:gd name="T17" fmla="*/ 0 h 1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64" h="1064">
                                <a:moveTo>
                                  <a:pt x="16" y="0"/>
                                </a:moveTo>
                                <a:lnTo>
                                  <a:pt x="16" y="1056"/>
                                </a:lnTo>
                                <a:lnTo>
                                  <a:pt x="8" y="1048"/>
                                </a:lnTo>
                                <a:lnTo>
                                  <a:pt x="264" y="1048"/>
                                </a:lnTo>
                                <a:lnTo>
                                  <a:pt x="264" y="1064"/>
                                </a:lnTo>
                                <a:lnTo>
                                  <a:pt x="8" y="1064"/>
                                </a:lnTo>
                                <a:cubicBezTo>
                                  <a:pt x="4" y="1064"/>
                                  <a:pt x="0" y="1061"/>
                                  <a:pt x="0" y="1056"/>
                                </a:cubicBez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207"/>
                        <wps:cNvSpPr>
                          <a:spLocks/>
                        </wps:cNvSpPr>
                        <wps:spPr bwMode="auto">
                          <a:xfrm>
                            <a:off x="2741295" y="7648575"/>
                            <a:ext cx="1939925" cy="10160"/>
                          </a:xfrm>
                          <a:custGeom>
                            <a:avLst/>
                            <a:gdLst>
                              <a:gd name="T0" fmla="*/ 0 w 3055"/>
                              <a:gd name="T1" fmla="*/ 0 h 16"/>
                              <a:gd name="T2" fmla="*/ 3055 w 3055"/>
                              <a:gd name="T3" fmla="*/ 1 h 16"/>
                              <a:gd name="T4" fmla="*/ 3055 w 3055"/>
                              <a:gd name="T5" fmla="*/ 16 h 16"/>
                              <a:gd name="T6" fmla="*/ 0 w 3055"/>
                              <a:gd name="T7" fmla="*/ 15 h 16"/>
                              <a:gd name="T8" fmla="*/ 0 w 3055"/>
                              <a:gd name="T9" fmla="*/ 0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055" h="16">
                                <a:moveTo>
                                  <a:pt x="0" y="0"/>
                                </a:moveTo>
                                <a:lnTo>
                                  <a:pt x="3055" y="1"/>
                                </a:lnTo>
                                <a:lnTo>
                                  <a:pt x="3055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CE30D68">
              <v:group id="Zone de dessin 506" style="position:absolute;margin-left:-2.8pt;margin-top:18.55pt;width:482.65pt;height:623.25pt;z-index:251915264" coordsize="61296,79152" o:spid="_x0000_s1051" editas="canvas" w14:anchorId="3BDC0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">
                <v:shape id="_x0000_s1052" style="position:absolute;width:61296;height:79152;visibility:visible;mso-wrap-style:square" type="#_x0000_t75">
                  <v:fill o:detectmouseclick="t"/>
                  <v:path o:connecttype="none"/>
                </v:shape>
                <v:shape id="Freeform 87" style="position:absolute;left:30410;top:660;width:13589;height:3810;visibility:visible;mso-wrap-style:square;v-text-anchor:top" coordsize="2288,640" o:spid="_x0000_s1053" fillcolor="black" strokeweight="3e-5mm" path="m,8c,4,4,,8,l2280,v5,,8,4,8,8l2288,632v,5,-3,8,-8,8l8,640c4,640,,637,,632l,8xm16,632l8,624r2272,l2272,632r,-624l2280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">
                  <v:path arrowok="t" o:connecttype="custom" o:connectlocs="0,4763;4751,0;1354149,0;1358900,4763;1358900,376238;1354149,381000;4751,381000;0,376238;0,4763;9503,376238;4751,371475;1354149,371475;1349397,376238;1349397,4763;1354149,9525;4751,9525;9503,4763;9503,376238" o:connectangles="0,0,0,0,0,0,0,0,0,0,0,0,0,0,0,0,0,0"/>
                  <o:lock v:ext="edit" verticies="t"/>
                </v:shape>
                <v:rect id="Rectangle 88" style="position:absolute;left:31362;top:1301;width:8135;height:1315;visibility:visible;mso-wrap-style:none;v-text-anchor:top" o:spid="_x0000_s10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5CBA0FAF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FT111 : gérer le </w:t>
                        </w:r>
                      </w:p>
                    </w:txbxContent>
                  </v:textbox>
                </v:rect>
                <v:rect id="Rectangle 89" style="position:absolute;left:31362;top:2635;width:4261;height:1314;visibility:visible;mso-wrap-style:none;v-text-anchor:top" o:spid="_x0000_s10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0663A38F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système</w:t>
                        </w:r>
                      </w:p>
                    </w:txbxContent>
                  </v:textbox>
                </v:rect>
                <v:shape id="Freeform 90" style="position:absolute;left:30410;top:7035;width:13589;height:3804;visibility:visible;mso-wrap-style:square;v-text-anchor:top" coordsize="2288,640" o:spid="_x0000_s1056" fillcolor="black" strokeweight="3e-5mm" path="m,8c,4,4,,8,l2280,v5,,8,4,8,8l2288,632v,5,-3,8,-8,8l8,640c4,640,,637,,632l,8xm16,632l8,624r2272,l2272,632r,-624l2280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">
                  <v:path arrowok="t" o:connecttype="custom" o:connectlocs="0,4755;4751,0;1354149,0;1358900,4755;1358900,375610;1354149,380365;4751,380365;0,375610;0,4755;9503,375610;4751,370856;1354149,370856;1349397,375610;1349397,4755;1354149,9509;4751,9509;9503,4755;9503,375610" o:connectangles="0,0,0,0,0,0,0,0,0,0,0,0,0,0,0,0,0,0"/>
                  <o:lock v:ext="edit" verticies="t"/>
                </v:shape>
                <v:rect id="Rectangle 91" style="position:absolute;left:31362;top:7683;width:10421;height:1314;visibility:visible;mso-wrap-style:none;v-text-anchor:top" o:spid="_x0000_s105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8svwAAANwAAAAPAAAAZHJzL2Rvd25yZXYueG1sRE/bisIw&#10;EH1f8B/CCL6tqcIu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AVvx8s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5AC6DD9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FT112 : sélectionner </w:t>
                        </w:r>
                      </w:p>
                    </w:txbxContent>
                  </v:textbox>
                </v:rect>
                <v:rect id="Rectangle 92" style="position:absolute;left:31362;top:9010;width:6357;height:1315;visibility:visible;mso-wrap-style:none;v-text-anchor:top" o:spid="_x0000_s10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73BAED1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les fonctions</w:t>
                        </w:r>
                      </w:p>
                    </w:txbxContent>
                  </v:textbox>
                </v:rect>
                <v:shape id="Freeform 93" style="position:absolute;left:30410;top:13601;width:13589;height:3709;visibility:visible;mso-wrap-style:square;v-text-anchor:top" coordsize="2288,624" o:spid="_x0000_s1059" fillcolor="black" strokeweight="3e-5mm" path="m,8c,4,4,,8,l2280,v5,,8,4,8,8l2288,616v,5,-3,8,-8,8l8,624c4,624,,621,,616l,8xm16,616l8,608r2272,l2272,616r,-608l2280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">
                  <v:path arrowok="t" o:connecttype="custom" o:connectlocs="0,4754;4751,0;1354149,0;1358900,4754;1358900,366086;1354149,370840;4751,370840;0,366086;0,4754;9503,366086;4751,361331;1354149,361331;1349397,366086;1349397,4754;1354149,9509;4751,9509;9503,4754;9503,366086" o:connectangles="0,0,0,0,0,0,0,0,0,0,0,0,0,0,0,0,0,0"/>
                  <o:lock v:ext="edit" verticies="t"/>
                </v:shape>
                <v:shape id="Freeform 96" style="position:absolute;left:30410;top:20072;width:13589;height:3708;visibility:visible;mso-wrap-style:square;v-text-anchor:top" coordsize="2288,624" o:spid="_x0000_s1060" fillcolor="black" strokeweight="3e-5mm" path="m,8c,4,4,,8,l2280,v5,,8,4,8,8l2288,616v,5,-3,8,-8,8l8,624c4,624,,621,,616l,8xm16,616l8,608r2272,l2272,616r,-608l2280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">
                  <v:path arrowok="t" o:connecttype="custom" o:connectlocs="0,4754;4751,0;1354149,0;1358900,4754;1358900,366086;1354149,370840;4751,370840;0,366086;0,4754;9503,366086;4751,361331;1354149,361331;1349397,366086;1349397,4754;1354149,9509;4751,9509;9503,4754;9503,366086" o:connectangles="0,0,0,0,0,0,0,0,0,0,0,0,0,0,0,0,0,0"/>
                  <o:lock v:ext="edit" verticies="t"/>
                </v:shape>
                <v:shape id="Freeform 100" style="position:absolute;left:30410;top:26543;width:13589;height:3708;visibility:visible;mso-wrap-style:square;v-text-anchor:top" coordsize="2288,624" o:spid="_x0000_s1061" fillcolor="black" strokeweight="3e-5mm" path="m,8c,4,4,,8,l2280,v5,,8,4,8,8l2288,616v,5,-3,8,-8,8l8,624c4,624,,621,,616l,8xm16,616l8,608r2272,l2272,616r,-608l2280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">
                  <v:path arrowok="t" o:connecttype="custom" o:connectlocs="0,4754;4751,0;1354149,0;1358900,4754;1358900,366086;1354149,370840;4751,370840;0,366086;0,4754;9503,366086;4751,361331;1354149,361331;1349397,366086;1349397,4754;1354149,9509;4751,9509;9503,4754;9503,366086" o:connectangles="0,0,0,0,0,0,0,0,0,0,0,0,0,0,0,0,0,0"/>
                  <o:lock v:ext="edit" verticies="t"/>
                </v:shape>
                <v:rect id="Rectangle 101" style="position:absolute;left:31362;top:27101;width:10294;height:1315;visibility:visible;mso-wrap-style:none;v-text-anchor:top" o:spid="_x0000_s106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>
                  <v:textbox style="mso-fit-shape-to-text:t" inset="0,0,0,0">
                    <w:txbxContent>
                      <w:p w:rsidR="00422600" w:rsidP="00C60ED0" w:rsidRDefault="00422600" w14:paraId="5300C4C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FT121 : exercer une </w:t>
                        </w:r>
                      </w:p>
                    </w:txbxContent>
                  </v:textbox>
                </v:rect>
                <v:rect id="Rectangle 102" style="position:absolute;left:31362;top:28435;width:11506;height:1314;visibility:visible;mso-wrap-style:none;v-text-anchor:top" o:spid="_x0000_s106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/y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8z&#10;eD+TLpDrFwAAAP//AwBQSwECLQAUAAYACAAAACEA2+H2y+4AAACFAQAAEwAAAAAAAAAAAAAAAAAA&#10;AAAAW0NvbnRlbnRfVHlwZXNdLnhtbFBLAQItABQABgAIAAAAIQBa9CxbvwAAABUBAAALAAAAAAAA&#10;AAAAAAAAAB8BAABfcmVscy8ucmVsc1BLAQItABQABgAIAAAAIQDvXY/y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2B2B2233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pression sur le poignet</w:t>
                        </w:r>
                      </w:p>
                    </w:txbxContent>
                  </v:textbox>
                </v:rect>
                <v:shape id="Freeform 103" style="position:absolute;left:30410;top:33007;width:13589;height:3715;visibility:visible;mso-wrap-style:square;v-text-anchor:top" coordsize="2288,624" o:spid="_x0000_s1064" fillcolor="black" strokeweight="3e-5mm" path="m,8c,4,4,,8,l2280,v5,,8,4,8,8l2288,616v,5,-3,8,-8,8l8,624c4,624,,621,,616l,8xm16,616l8,608r2272,l2272,616r,-608l2280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">
                  <v:path arrowok="t" o:connecttype="custom" o:connectlocs="0,4763;4751,0;1354149,0;1358900,4763;1358900,366713;1354149,371475;4751,371475;0,366713;0,4763;9503,366713;4751,361950;1354149,361950;1349397,366713;1349397,4763;1354149,9525;4751,9525;9503,4763;9503,366713" o:connectangles="0,0,0,0,0,0,0,0,0,0,0,0,0,0,0,0,0,0"/>
                  <o:lock v:ext="edit" verticies="t"/>
                </v:shape>
                <v:rect id="Rectangle 104" style="position:absolute;left:31362;top:33572;width:8960;height:1314;visibility:visible;mso-wrap-style:none;v-text-anchor:top" o:spid="_x0000_s106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5E68127E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FT122 : gonfler le </w:t>
                        </w:r>
                      </w:p>
                    </w:txbxContent>
                  </v:textbox>
                </v:rect>
                <v:rect id="Rectangle 105" style="position:absolute;left:31362;top:34905;width:4452;height:1315;visibility:visible;mso-wrap-style:none;v-text-anchor:top" o:spid="_x0000_s106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041751F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brassard</w:t>
                        </w:r>
                      </w:p>
                    </w:txbxContent>
                  </v:textbox>
                </v:rect>
                <v:shape id="Freeform 106" style="position:absolute;left:30410;top:39477;width:13589;height:5233;visibility:visible;mso-wrap-style:square;v-text-anchor:top" coordsize="2288,880" o:spid="_x0000_s1067" fillcolor="black" strokeweight="3e-5mm" path="m,8c,4,4,,8,l2280,v5,,8,4,8,8l2288,872v,5,-3,8,-8,8l8,880c4,880,,877,,872l,8xm16,872l8,864r2272,l2272,872r,-864l2280,16,8,16,16,8r,8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">
                  <v:path arrowok="t" o:connecttype="custom" o:connectlocs="0,4757;4751,0;1354149,0;1358900,4757;1358900,518483;1354149,523240;4751,523240;0,518483;0,4757;9503,518483;4751,513727;1354149,513727;1349397,518483;1349397,4757;1354149,9513;4751,9513;9503,4757;9503,518483" o:connectangles="0,0,0,0,0,0,0,0,0,0,0,0,0,0,0,0,0,0"/>
                  <o:lock v:ext="edit" verticies="t"/>
                </v:shape>
                <v:rect id="Rectangle 107" style="position:absolute;left:31362;top:40100;width:9278;height:1314;visibility:visible;mso-wrap-style:none;v-text-anchor:top" o:spid="_x0000_s106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0D44F72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FT123 : connecter </w:t>
                        </w:r>
                      </w:p>
                    </w:txbxContent>
                  </v:textbox>
                </v:rect>
                <v:rect id="Rectangle 108" style="position:absolute;left:31362;top:41433;width:10484;height:1315;visibility:visible;mso-wrap-style:none;v-text-anchor:top" o:spid="_x0000_s106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6C8C12F4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tous les éléments du </w:t>
                        </w:r>
                      </w:p>
                    </w:txbxContent>
                  </v:textbox>
                </v:rect>
                <v:rect id="Rectangle 109" style="position:absolute;left:31362;top:42767;width:11506;height:1314;visibility:visible;mso-wrap-style:none;v-text-anchor:top" o:spid="_x0000_s107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eG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LFUBf2fyEZC7XwAAAP//AwBQSwECLQAUAAYACAAAACEA2+H2y+4AAACFAQAAEwAAAAAAAAAAAAAA&#10;AAAAAAAAW0NvbnRlbnRfVHlwZXNdLnhtbFBLAQItABQABgAIAAAAIQBa9CxbvwAAABUBAAALAAAA&#10;AAAAAAAAAAAAAB8BAABfcmVscy8ucmVsc1BLAQItABQABgAIAAAAIQCa6yeG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29B33E4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du circuit pneumatique</w:t>
                        </w:r>
                      </w:p>
                    </w:txbxContent>
                  </v:textbox>
                </v:rect>
                <v:shape id="Freeform 110" style="position:absolute;left:30410;top:47567;width:13589;height:3709;visibility:visible;mso-wrap-style:square;v-text-anchor:top" coordsize="2288,624" o:spid="_x0000_s1071" fillcolor="black" strokeweight="3e-5mm" path="m,8c,4,4,,8,l2280,v5,,8,4,8,8l2288,616v,5,-3,8,-8,8l8,624c4,624,,621,,616l,8xm16,616l8,608r2272,l2272,616r,-608l2280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">
                  <v:path arrowok="t" o:connecttype="custom" o:connectlocs="0,4754;4751,0;1354149,0;1358900,4754;1358900,366086;1354149,370840;4751,370840;0,366086;0,4754;9503,366086;4751,361331;1354149,361331;1349397,366086;1349397,4754;1354149,9509;4751,9509;9503,4754;9503,366086" o:connectangles="0,0,0,0,0,0,0,0,0,0,0,0,0,0,0,0,0,0"/>
                  <o:lock v:ext="edit" verticies="t"/>
                </v:shape>
                <v:rect id="Rectangle 111" style="position:absolute;left:31362;top:48126;width:9595;height:1315;visibility:visible;mso-wrap-style:none;v-text-anchor:top" o:spid="_x0000_s10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ppwQAAANwAAAAPAAAAZHJzL2Rvd25yZXYueG1sRI/dagIx&#10;FITvhb5DOELvNFFE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HpOGmn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38D8218F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FT131 : acquérir la </w:t>
                        </w:r>
                      </w:p>
                    </w:txbxContent>
                  </v:textbox>
                </v:rect>
                <v:rect id="Rectangle 112" style="position:absolute;left:31362;top:49453;width:4325;height:1315;visibility:visible;mso-wrap-style:none;v-text-anchor:top" o:spid="_x0000_s107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4F7EA2AE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pression</w:t>
                        </w:r>
                      </w:p>
                    </w:txbxContent>
                  </v:textbox>
                </v:rect>
                <v:shape id="Freeform 113" style="position:absolute;left:30410;top:53841;width:13589;height:3810;visibility:visible;mso-wrap-style:square;v-text-anchor:top" coordsize="2288,640" o:spid="_x0000_s1074" fillcolor="black" strokeweight="3e-5mm" path="m,8c,4,4,,8,l2280,v5,,8,4,8,8l2288,632v,5,-3,8,-8,8l8,640c4,640,,637,,632l,8xm16,632l8,624r2272,l2272,632r,-624l2280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">
                  <v:path arrowok="t" o:connecttype="custom" o:connectlocs="0,4763;4751,0;1354149,0;1358900,4763;1358900,376238;1354149,381000;4751,381000;0,376238;0,4763;9503,376238;4751,371475;1354149,371475;1349397,376238;1349397,4763;1354149,9525;4751,9525;9503,4763;9503,376238" o:connectangles="0,0,0,0,0,0,0,0,0,0,0,0,0,0,0,0,0,0"/>
                  <o:lock v:ext="edit" verticies="t"/>
                </v:shape>
                <v:rect id="Rectangle 114" style="position:absolute;left:31362;top:54432;width:7182;height:1314;visibility:visible;mso-wrap-style:none;v-text-anchor:top" o:spid="_x0000_s107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Bs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PsDEGy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44D5AE44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FT132 : traiter </w:t>
                        </w:r>
                      </w:p>
                    </w:txbxContent>
                  </v:textbox>
                </v:rect>
                <v:rect id="Rectangle 115" style="position:absolute;left:31362;top:55765;width:6166;height:1315;visibility:visible;mso-wrap-style:none;v-text-anchor:top" o:spid="_x0000_s10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q3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gKyKt8AAAADcAAAADwAAAAAA&#10;AAAAAAAAAAAHAgAAZHJzL2Rvd25yZXYueG1sUEsFBgAAAAADAAMAtwAAAPQCAAAAAA==&#10;">
                  <v:textbox style="mso-fit-shape-to-text:t" inset="0,0,0,0">
                    <w:txbxContent>
                      <w:p w:rsidR="00422600" w:rsidP="00C60ED0" w:rsidRDefault="00422600" w14:paraId="49B57C39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l’information</w:t>
                        </w:r>
                      </w:p>
                    </w:txbxContent>
                  </v:textbox>
                </v:rect>
                <v:shape id="Freeform 116" style="position:absolute;left:46659;width:14542;height:5232;visibility:visible;mso-wrap-style:square;v-text-anchor:top" coordsize="2448,880" o:spid="_x0000_s1077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shape id="Freeform 119" style="position:absolute;left:46659;top:6369;width:14542;height:5232;visibility:visible;mso-wrap-style:square;v-text-anchor:top" coordsize="2448,880" o:spid="_x0000_s1078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20" style="position:absolute;left:51619;top:8388;width:4388;height:1314;visibility:visible;mso-wrap-style:none;v-text-anchor:top" o:spid="_x0000_s107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368EAAE1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Touches</w:t>
                        </w:r>
                      </w:p>
                    </w:txbxContent>
                  </v:textbox>
                </v:rect>
                <v:shape id="Freeform 121" style="position:absolute;left:46659;top:12839;width:14542;height:5233;visibility:visible;mso-wrap-style:square;v-text-anchor:top" coordsize="2448,880" o:spid="_x0000_s1080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22" style="position:absolute;left:52095;top:14865;width:3562;height:1314;visibility:visible;mso-wrap-style:none;v-text-anchor:top" o:spid="_x0000_s108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444542EC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Buzzer</w:t>
                        </w:r>
                      </w:p>
                    </w:txbxContent>
                  </v:textbox>
                </v:rect>
                <v:shape id="Freeform 123" style="position:absolute;left:46659;top:19310;width:14542;height:5232;visibility:visible;mso-wrap-style:square;v-text-anchor:top" coordsize="2448,880" o:spid="_x0000_s1082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24" style="position:absolute;left:51047;top:21336;width:2991;height:1314;visibility:visible;mso-wrap-style:none;v-text-anchor:top" o:spid="_x0000_s10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13A9437D" wp14:textId="77777777">
                        <w:r w:rsidRPr="00010513">
                          <w:rPr>
                            <w:rFonts w:cs="Arial"/>
                            <w:caps/>
                            <w:color w:val="000000"/>
                            <w:sz w:val="18"/>
                            <w:szCs w:val="18"/>
                            <w:lang w:val="en-US"/>
                          </w:rPr>
                          <w:t>é</w:t>
                        </w:r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cran </w:t>
                        </w:r>
                      </w:p>
                    </w:txbxContent>
                  </v:textbox>
                </v:rect>
                <v:rect id="Rectangle 125" style="position:absolute;left:54375;top:21336;width:2292;height:1314;visibility:visible;mso-wrap-style:none;v-text-anchor:top" o:spid="_x0000_s10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">
                  <v:textbox style="mso-fit-shape-to-text:t" inset="0,0,0,0">
                    <w:txbxContent>
                      <w:p w:rsidR="00422600" w:rsidP="00C60ED0" w:rsidRDefault="00422600" w14:paraId="7ED3DD5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LCD</w:t>
                        </w:r>
                      </w:p>
                    </w:txbxContent>
                  </v:textbox>
                </v:rect>
                <v:shape id="Freeform 126" style="position:absolute;left:46659;top:25781;width:14542;height:5232;visibility:visible;mso-wrap-style:square;v-text-anchor:top" coordsize="2448,880" o:spid="_x0000_s1085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shape id="Freeform 129" style="position:absolute;left:46659;top:32245;width:14542;height:5239;visibility:visible;mso-wrap-style:square;v-text-anchor:top" coordsize="2448,880" o:spid="_x0000_s1086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">
                  <v:path arrowok="t" o:connecttype="custom" o:connectlocs="4158,235148;16038,207764;58808,158948;168106,94059;321956,44648;581541,5953;1009232,20836;1188625,59531;1328219,114300;1396530,158948;1438706,207764;1450586,235148;1450586,289322;1438706,316706;1396530,365522;1328813,410170;1188625,464939;1009826,503634;581541,518517;322550,479822;168700,430411;59402,366117;16038,316706;4158,289322;13068,286345;41581,336352;95042,381000;218004,439936;384328,483989;727075,514350;1071010,483989;1236740,439936;1359702,381000;1413757,335756;1430389,311944;1445240,261342;1441676,238125;1413163,188714;1390590,166092;1283074,102989;1130412,53578;872609,14883;447294,29766;269683,68461;130683,122634;40987,189309;24355,212527;9504,263128" o:connectangles="0,0,0,0,0,0,0,0,0,0,0,0,0,0,0,0,0,0,0,0,0,0,0,0,0,0,0,0,0,0,0,0,0,0,0,0,0,0,0,0,0,0,0,0,0,0,0,0"/>
                  <o:lock v:ext="edit" verticies="t"/>
                </v:shape>
                <v:shape id="Freeform 131" style="position:absolute;left:46659;top:39477;width:14542;height:5233;visibility:visible;mso-wrap-style:square;v-text-anchor:top" coordsize="2448,880" o:spid="_x0000_s1087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32" style="position:absolute;left:52285;top:41471;width:3182;height:1315;visibility:visible;mso-wrap-style:none;v-text-anchor:top" o:spid="_x0000_s108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vmwQAAANw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NFee+b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1D24D8B8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Tubes</w:t>
                        </w:r>
                      </w:p>
                    </w:txbxContent>
                  </v:textbox>
                </v:rect>
                <v:shape id="Freeform 133" style="position:absolute;left:46659;top:46805;width:14542;height:5233;visibility:visible;mso-wrap-style:square;v-text-anchor:top" coordsize="2448,880" o:spid="_x0000_s1089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shape id="Freeform 136" style="position:absolute;left:16535;top:660;width:10928;height:3810;visibility:visible;mso-wrap-style:square;v-text-anchor:top" coordsize="1840,640" o:spid="_x0000_s1090" fillcolor="black" strokeweight="3e-5mm" path="m,8c,4,4,,8,l1832,v5,,8,4,8,8l1840,632v,5,-3,8,-8,8l8,640c4,640,,637,,632l,8xm16,632l8,624r1824,l1824,632r,-624l1832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">
                  <v:path arrowok="t" o:connecttype="custom" o:connectlocs="0,4763;4751,0;1088084,0;1092835,4763;1092835,376238;1088084,381000;4751,381000;0,376238;0,4763;9503,376238;4751,371475;1088084,371475;1083332,376238;1083332,4763;1088084,9525;4751,9525;9503,4763;9503,376238" o:connectangles="0,0,0,0,0,0,0,0,0,0,0,0,0,0,0,0,0,0"/>
                  <o:lock v:ext="edit" verticies="t"/>
                </v:shape>
                <v:rect id="Rectangle 137" style="position:absolute;left:17513;top:1301;width:8007;height:1315;visibility:visible;mso-wrap-style:none;v-text-anchor:top" o:spid="_x0000_s109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OSwgAAANw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rPM3+D2TjoDc/wAAAP//AwBQSwECLQAUAAYACAAAACEA2+H2y+4AAACFAQAAEwAAAAAAAAAAAAAA&#10;AAAAAAAAW0NvbnRlbnRfVHlwZXNdLnhtbFBLAQItABQABgAIAAAAIQBa9CxbvwAAABUBAAALAAAA&#10;AAAAAAAAAAAAAB8BAABfcmVscy8ucmVsc1BLAQItABQABgAIAAAAIQBet+OS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184B9FDF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FT11: dialoguer </w:t>
                        </w:r>
                      </w:p>
                    </w:txbxContent>
                  </v:textbox>
                </v:rect>
                <v:rect id="Rectangle 138" style="position:absolute;left:17513;top:2635;width:8134;height:1314;visibility:visible;mso-wrap-style:none;v-text-anchor:top" o:spid="_x0000_s10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3l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eb6A/zPpCMjNEwAA//8DAFBLAQItABQABgAIAAAAIQDb4fbL7gAAAIUBAAATAAAAAAAAAAAAAAAA&#10;AAAAAABbQ29udGVudF9UeXBlc10ueG1sUEsBAi0AFAAGAAgAAAAhAFr0LFu/AAAAFQEAAAsAAAAA&#10;AAAAAAAAAAAAHwEAAF9yZWxzLy5yZWxzUEsBAi0AFAAGAAgAAAAhAK5lfeX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074880E3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avec l’utilisateur</w:t>
                        </w:r>
                      </w:p>
                    </w:txbxContent>
                  </v:textbox>
                </v:rect>
                <v:shape id="Freeform 139" style="position:absolute;left:16535;top:26543;width:10928;height:5137;visibility:visible;mso-wrap-style:square;v-text-anchor:top" coordsize="1840,864" o:spid="_x0000_s1093" fillcolor="black" strokeweight="3e-5mm" path="m,8c,4,4,,8,l1832,v5,,8,4,8,8l1840,856v,5,-3,8,-8,8l8,864c4,864,,861,,856l,8xm16,856l8,848r1824,l1824,856r,-848l1832,16,8,16,16,8r,84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">
                  <v:path arrowok="t" o:connecttype="custom" o:connectlocs="0,4757;4751,0;1088084,0;1092835,4757;1092835,508958;1088084,513715;4751,513715;0,508958;0,4757;9503,508958;4751,504202;1088084,504202;1083332,508958;1083332,4757;1088084,9513;4751,9513;9503,4757;9503,508958" o:connectangles="0,0,0,0,0,0,0,0,0,0,0,0,0,0,0,0,0,0"/>
                  <o:lock v:ext="edit" verticies="t"/>
                </v:shape>
                <v:rect id="Rectangle 140" style="position:absolute;left:17513;top:27152;width:8325;height:1315;visibility:visible;mso-wrap-style:none;v-text-anchor:top" o:spid="_x0000_s109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kwMvgAAANwAAAAPAAAAZHJzL2Rvd25yZXYueG1sRE/LisIw&#10;FN0L/kO4wuw0tQw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LC2TAy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0DAB941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FT12 : couper la </w:t>
                        </w:r>
                      </w:p>
                    </w:txbxContent>
                  </v:textbox>
                </v:rect>
                <v:rect id="Rectangle 141" style="position:absolute;left:17513;top:28486;width:5150;height:1314;visibility:visible;mso-wrap-style:none;v-text-anchor:top" o:spid="_x0000_s109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mXwgAAANw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sMzX8HsmHQG5ewEAAP//AwBQSwECLQAUAAYACAAAACEA2+H2y+4AAACFAQAAEwAAAAAAAAAAAAAA&#10;AAAAAAAAW0NvbnRlbnRfVHlwZXNdLnhtbFBLAQItABQABgAIAAAAIQBa9CxbvwAAABUBAAALAAAA&#10;AAAAAAAAAAAAAB8BAABfcmVscy8ucmVsc1BLAQItABQABgAIAAAAIQDf+umX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67B7D8F4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circulation </w:t>
                        </w:r>
                      </w:p>
                    </w:txbxContent>
                  </v:textbox>
                </v:rect>
                <v:rect id="Rectangle 142" style="position:absolute;left:17513;top:29819;width:4642;height:1315;visibility:visible;mso-wrap-style:none;v-text-anchor:top" o:spid="_x0000_s109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575FDC45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sanguine</w:t>
                        </w:r>
                      </w:p>
                    </w:txbxContent>
                  </v:textbox>
                </v:rect>
                <v:shape id="Freeform 143" style="position:absolute;left:16535;top:47567;width:10928;height:3709;visibility:visible;mso-wrap-style:square;v-text-anchor:top" coordsize="1840,624" o:spid="_x0000_s1097" fillcolor="black" strokeweight="3e-5mm" path="m,8c,4,4,,8,l1832,v5,,8,4,8,8l1840,616v,5,-3,8,-8,8l8,624c4,624,,621,,616l,8xm16,616l8,608r1824,l1824,616r,-608l1832,16,8,16,16,8r,60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">
                  <v:path arrowok="t" o:connecttype="custom" o:connectlocs="0,4754;4751,0;1088084,0;1092835,4754;1092835,366086;1088084,370840;4751,370840;0,366086;0,4754;9503,366086;4751,361331;1088084,361331;1083332,366086;1083332,4754;1088084,9509;4751,9509;9503,4754;9503,366086" o:connectangles="0,0,0,0,0,0,0,0,0,0,0,0,0,0,0,0,0,0"/>
                  <o:lock v:ext="edit" verticies="t"/>
                </v:shape>
                <v:rect id="Rectangle 144" style="position:absolute;left:17513;top:48120;width:7817;height:1314;visibility:visible;mso-wrap-style:none;v-text-anchor:top" o:spid="_x0000_s109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07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BUh+07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1423C02C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FT13 : mesurer </w:t>
                        </w:r>
                      </w:p>
                    </w:txbxContent>
                  </v:textbox>
                </v:rect>
                <v:rect id="Rectangle 145" style="position:absolute;left:17513;top:49453;width:5531;height:1315;visibility:visible;mso-wrap-style:none;v-text-anchor:top" o:spid="_x0000_s10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60233B5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la pression</w:t>
                        </w:r>
                      </w:p>
                    </w:txbxContent>
                  </v:textbox>
                </v:rect>
                <v:shape id="Freeform 146" style="position:absolute;left:46755;top:53086;width:14541;height:5232;visibility:visible;mso-wrap-style:square;v-text-anchor:top" coordsize="2448,880" o:spid="_x0000_s1100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shape id="Freeform 149" style="position:absolute;left:46755;top:74015;width:14541;height:5137;visibility:visible;mso-wrap-style:square;v-text-anchor:top" coordsize="2448,864" o:spid="_x0000_s1101" fillcolor="black" strokeweight="3e-5mm" path="m1,434c,433,,432,1,431l7,388v,,,-1,,-2l26,344v,,1,-1,1,-1l57,302v,-1,1,-1,1,-1l99,262r52,-38l212,189r71,-34l362,125,449,98,542,73,644,52,750,34,979,10,1224,r246,9l1699,34r107,18l1906,73r95,25l2087,125r78,30l2236,188r61,36l2350,261v,,1,,1,1l2391,301v,,1,,1,1l2422,343v,,1,1,1,1l2442,386v,1,,2,,2l2448,431v,1,,2,,3l2442,477v,,,1,,2l2423,522v,,-1,1,-1,1l2392,563v,1,-1,1,-1,1l2351,603v,,-1,1,-1,1l2298,641r-62,35l2166,710r-79,30l2001,767r-94,25l1806,813r-106,18l1470,855r-245,9l979,855,751,831,644,813,543,792,449,767,362,740,284,710,213,677,151,641,100,604,58,564v,,-1,,-1,-1l27,523v,,-1,-1,-1,-1l7,479v,-1,,-2,,-2l1,434xm22,474r,-2l41,515r-1,-1l70,554r-1,-1l109,591r50,37l220,662r69,33l367,725r87,27l546,777r101,21l752,816r228,23l1224,848r245,-8l1697,816r106,-18l1902,777r94,-25l2082,725r77,-30l2228,663r61,-35l2341,591r-1,1l2380,553r-1,1l2409,514r-1,1l2427,472r,2l2433,431r,3l2427,391r,2l2408,351r1,1l2379,311r1,1l2340,273r1,1l2289,237r-60,-34l2160,170r-78,-30l1996,113,1903,88,1803,67,1698,49,1469,25,1225,16,980,25,753,49,647,67,547,88r-93,25l367,140r-77,30l220,202r-60,35l110,273,69,312r1,-1l40,352r1,-1l22,393r,-2l16,434r,-3l22,47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">
                  <v:path arrowok="t" o:connecttype="custom" o:connectlocs="4158,230696;16038,203940;58808,155779;168106,92160;321956,43404;581541,5946;1009232,20216;1188625,58269;1328219,111781;1396530,155779;1438706,203940;1450586,230696;1450586,283613;1438706,310964;1396530,358530;1328219,401934;1188625,456041;1009826,494094;581541,508364;322550,470905;168700,422150;59402,359125;16038,310964;4158,283613;13068,280641;41581,329396;94448,373395;218004,431069;384328,474473;727075,504202;1071010,474473;1236740,431069;1359702,373395;1413757,328801;1430389,306207;1445240,256263;1441676,233669;1413163,184914;1390590,162914;1283074,101078;1130412,52323;872609,14864;447294,29134;269683,67187;130683,120105;40987,185508;24355,208697;9504,258047" o:connectangles="0,0,0,0,0,0,0,0,0,0,0,0,0,0,0,0,0,0,0,0,0,0,0,0,0,0,0,0,0,0,0,0,0,0,0,0,0,0,0,0,0,0,0,0,0,0,0,0"/>
                  <o:lock v:ext="edit" verticies="t"/>
                </v:shape>
                <v:rect id="Rectangle 150" style="position:absolute;left:52666;top:75996;width:2483;height:1315;visibility:visible;mso-wrap-style:none;v-text-anchor:top" o:spid="_x0000_s110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9rRvwAAANwAAAAPAAAAZHJzL2Rvd25yZXYueG1sRE/LisIw&#10;FN0L8w/hDsxO01ER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A1b9rR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2CB6F789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Piles</w:t>
                        </w:r>
                      </w:p>
                    </w:txbxContent>
                  </v:textbox>
                </v:rect>
                <v:shape id="Freeform 151" style="position:absolute;left:30410;top:60312;width:13589;height:5232;visibility:visible;mso-wrap-style:square;v-text-anchor:top" coordsize="2288,880" o:spid="_x0000_s1103" fillcolor="black" strokeweight="3e-5mm" path="m,8c,4,4,,8,l2280,v5,,8,4,8,8l2288,872v,5,-3,8,-8,8l8,880c4,880,,877,,872l,8xm16,872l8,864r2272,l2272,872r,-864l2280,16,8,16,16,8r,8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">
                  <v:path arrowok="t" o:connecttype="custom" o:connectlocs="0,4757;4751,0;1354149,0;1358900,4757;1358900,518483;1354149,523240;4751,523240;0,518483;0,4757;9503,518483;4751,513727;1354149,513727;1349397,518483;1349397,4757;1354149,9513;4751,9513;9503,4757;9503,518483" o:connectangles="0,0,0,0,0,0,0,0,0,0,0,0,0,0,0,0,0,0"/>
                  <o:lock v:ext="edit" verticies="t"/>
                </v:shape>
                <v:shape id="Freeform 155" style="position:absolute;left:30410;top:67544;width:13589;height:5233;visibility:visible;mso-wrap-style:square;v-text-anchor:top" coordsize="2288,880" o:spid="_x0000_s1104" fillcolor="black" strokeweight="3e-5mm" path="m,8c,4,4,,8,l2280,v5,,8,4,8,8l2288,872v,5,-3,8,-8,8l8,880c4,880,,877,,872l,8xm16,872l8,864r2272,l2272,872r,-864l2280,16,8,16,16,8r,8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">
                  <v:path arrowok="t" o:connecttype="custom" o:connectlocs="0,4757;4751,0;1354149,0;1358900,4757;1358900,518483;1354149,523240;4751,523240;0,518483;0,4757;9503,518483;4751,513727;1354149,513727;1349397,518483;1349397,4757;1354149,9513;4751,9513;9503,4757;9503,518483" o:connectangles="0,0,0,0,0,0,0,0,0,0,0,0,0,0,0,0,0,0"/>
                  <o:lock v:ext="edit" verticies="t"/>
                </v:shape>
                <v:rect id="Rectangle 156" style="position:absolute;left:31362;top:68186;width:6738;height:1314;visibility:visible;mso-wrap-style:none;v-text-anchor:top" o:spid="_x0000_s110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219982D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FT142 : vider </w:t>
                        </w:r>
                      </w:p>
                    </w:txbxContent>
                  </v:textbox>
                </v:rect>
                <v:rect id="Rectangle 157" style="position:absolute;left:38582;top:68186;width:895;height:1314;visibility:visible;mso-wrap-style:none;v-text-anchor:top" o:spid="_x0000_s110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1AD1021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le </w:t>
                        </w:r>
                      </w:p>
                    </w:txbxContent>
                  </v:textbox>
                </v:rect>
                <v:rect id="Rectangle 158" style="position:absolute;left:31362;top:69519;width:6039;height:1315;visibility:visible;mso-wrap-style:none;v-text-anchor:top" o:spid="_x0000_s110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4DEC3641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brassard en </w:t>
                        </w:r>
                      </w:p>
                    </w:txbxContent>
                  </v:textbox>
                </v:rect>
                <v:rect id="Rectangle 159" style="position:absolute;left:37731;top:69519;width:1785;height:1315;visibility:visible;mso-wrap-style:none;v-text-anchor:top" o:spid="_x0000_s110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698C3B76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cas </w:t>
                        </w:r>
                      </w:p>
                    </w:txbxContent>
                  </v:textbox>
                </v:rect>
                <v:rect id="Rectangle 160" style="position:absolute;left:31362;top:70853;width:5023;height:1314;visibility:visible;mso-wrap-style:none;v-text-anchor:top" o:spid="_x0000_s110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Yy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WoNf2fSEZD7XwAAAP//AwBQSwECLQAUAAYACAAAACEA2+H2y+4AAACFAQAAEwAAAAAAAAAAAAAA&#10;AAAAAAAAW0NvbnRlbnRfVHlwZXNdLnhtbFBLAQItABQABgAIAAAAIQBa9CxbvwAAABUBAAALAAAA&#10;AAAAAAAAAAAAAB8BAABfcmVscy8ucmVsc1BLAQItABQABgAIAAAAIQCDaAYy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3C7A0BA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d’urgence</w:t>
                        </w:r>
                      </w:p>
                    </w:txbxContent>
                  </v:textbox>
                </v:rect>
                <v:shape id="Freeform 161" style="position:absolute;left:46659;top:60312;width:14542;height:5232;visibility:visible;mso-wrap-style:square;v-text-anchor:top" coordsize="2448,880" o:spid="_x0000_s1110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62" style="position:absolute;left:49714;top:61658;width:8261;height:1314;visibility:visible;mso-wrap-style:none;v-text-anchor:top" o:spid="_x0000_s111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625CAC4F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Electrovanne de </w:t>
                        </w:r>
                      </w:p>
                    </w:txbxContent>
                  </v:textbox>
                </v:rect>
                <v:rect id="Rectangle 163" style="position:absolute;left:51428;top:62992;width:4769;height:1314;visibility:visible;mso-wrap-style:none;v-text-anchor:top" o:spid="_x0000_s111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xGF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v+d&#10;w+uZdIHc/AEAAP//AwBQSwECLQAUAAYACAAAACEA2+H2y+4AAACFAQAAEwAAAAAAAAAAAAAAAAAA&#10;AAAAW0NvbnRlbnRfVHlwZXNdLnhtbFBLAQItABQABgAIAAAAIQBa9CxbvwAAABUBAAALAAAAAAAA&#10;AAAAAAAAAB8BAABfcmVscy8ucmVsc1BLAQItABQABgAIAAAAIQAfjxGF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4F25B7C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décharge</w:t>
                        </w:r>
                      </w:p>
                    </w:txbxContent>
                  </v:textbox>
                </v:rect>
                <v:shape id="Freeform 164" style="position:absolute;left:16535;top:60407;width:10928;height:3810;visibility:visible;mso-wrap-style:square;v-text-anchor:top" coordsize="1840,640" o:spid="_x0000_s1113" fillcolor="black" strokeweight="3e-5mm" path="m,8c,4,4,,8,l1832,v5,,8,4,8,8l1840,632v,5,-3,8,-8,8l8,640c4,640,,637,,632l,8xm16,632l8,624r1824,l1824,632r,-624l1832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">
                  <v:path arrowok="t" o:connecttype="custom" o:connectlocs="0,4763;4751,0;1088084,0;1092835,4763;1092835,376238;1088084,381000;4751,381000;0,376238;0,4763;9503,376238;4751,371475;1088084,371475;1083332,376238;1083332,4763;1088084,9525;4751,9525;9503,4763;9503,376238" o:connectangles="0,0,0,0,0,0,0,0,0,0,0,0,0,0,0,0,0,0"/>
                  <o:lock v:ext="edit" verticies="t"/>
                </v:shape>
                <v:rect id="Rectangle 165" style="position:absolute;left:17513;top:60985;width:7309;height:1314;visibility:visible;mso-wrap-style:none;v-text-anchor:top" o:spid="_x0000_s111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xqvwAAANwAAAAPAAAAZHJzL2Rvd25yZXYueG1sRE/bisIw&#10;EH1f8B/CCL6tqSK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D/Kixq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4CBA1AE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FT14 : vider le </w:t>
                        </w:r>
                      </w:p>
                    </w:txbxContent>
                  </v:textbox>
                </v:rect>
                <v:rect id="Rectangle 166" style="position:absolute;left:17513;top:62318;width:4451;height:1315;visibility:visible;mso-wrap-style:none;v-text-anchor:top" o:spid="_x0000_s111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nxvwAAANwAAAAPAAAAZHJzL2Rvd25yZXYueG1sRE/bisIw&#10;EH1f8B/CCL6tqYK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CQZonxvwAAANwAAAAPAAAAAAAA&#10;AAAAAAAAAAcCAABkcnMvZG93bnJldi54bWxQSwUGAAAAAAMAAwC3AAAA8wIAAAAA&#10;">
                  <v:textbox style="mso-fit-shape-to-text:t" inset="0,0,0,0">
                    <w:txbxContent>
                      <w:p w:rsidR="00422600" w:rsidP="00C60ED0" w:rsidRDefault="00422600" w14:paraId="4BE0022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brassard</w:t>
                        </w:r>
                      </w:p>
                    </w:txbxContent>
                  </v:textbox>
                </v:rect>
                <v:shape id="Freeform 167" style="position:absolute;left:46755;top:67544;width:14541;height:5233;visibility:visible;mso-wrap-style:square;v-text-anchor:top" coordsize="2448,880" o:spid="_x0000_s1116" fillcolor="black" strokeweight="3e-5mm" path="m1,442c,441,,440,1,439l7,395v,,,-1,,-2l26,350v,,1,-1,1,-1l57,308v,-1,1,-1,1,-1l99,267r52,-39l212,193r71,-35l362,128r87,-28l542,75,644,53,750,35,979,10,1224,r246,9l1699,35r107,18l1906,75r95,25l2087,128r78,30l2236,192r61,36l2350,266v1,,1,1,1,1l2391,307v,,1,,1,1l2422,349v,,1,1,1,1l2442,393v,1,,2,,2l2448,439v,1,,2,,3l2442,486v,,,1,,2l2423,531v,,-1,1,-1,1l2392,574v,1,-1,1,-1,1l2351,614v,,-1,1,-1,1l2298,653r-61,36l2166,723r-79,31l2001,781r-94,25l1806,828r-106,18l1470,871r-245,9l979,871,751,846,644,828,543,806,449,781,362,754,284,723,213,690,151,653,100,615,58,575v,,-1,,-1,-1l27,532v,,-1,-1,-1,-1l7,488v,-1,,-2,,-2l1,442xm22,483r,-2l41,524r-1,-1l70,565r-1,-1l109,602r51,38l220,675r69,33l367,739r87,27l546,791r101,22l752,831r228,24l1224,864r245,-8l1697,831r106,-18l1902,791r94,-25l2082,739r77,-31l2228,676r61,-36l2341,602r-1,1l2380,564r-1,1l2409,523r-1,1l2427,481r,2l2433,439r,3l2427,398r,2l2408,357r1,1l2379,317r1,1l2340,278r1,1l2289,241r-60,-34l2160,173r-78,-30l1996,115,1903,90,1803,68,1698,50,1469,25,1225,16,980,25,753,50,647,68,547,90r-93,25l367,143r-77,30l220,206r-60,35l110,278,69,318r1,-1l40,358r1,-1l22,400r,-2l16,442r,-3l22,48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">
                  <v:path arrowok="t" o:connecttype="custom" o:connectlocs="4158,234863;16038,207512;58808,158756;168106,93945;321956,44594;581541,5946;1009232,20811;1188625,59459;1328219,114161;1396530,158756;1438706,207512;1450586,234863;1450586,288971;1438706,316322;1396530,365079;1328813,409673;1188625,464376;1009826,503024;581541,517889;322550,479240;168700,429889;59402,365673;16038,316322;4158,288971;13068,285998;41581,335944;95042,380538;218004,439403;384328,483402;727075,513727;1071010,483402;1236740,439403;1359702,380538;1413757,335349;1430389,311566;1445240,261025;1441676,237836;1413163,188485;1390590,165891;1283074,102864;1130412,53513;872609,14865;447294,29730;269683,68378;130683,122486;40987,189080;24355,212269;9504,262809" o:connectangles="0,0,0,0,0,0,0,0,0,0,0,0,0,0,0,0,0,0,0,0,0,0,0,0,0,0,0,0,0,0,0,0,0,0,0,0,0,0,0,0,0,0,0,0,0,0,0,0"/>
                  <o:lock v:ext="edit" verticies="t"/>
                </v:shape>
                <v:rect id="Rectangle 168" style="position:absolute;left:50196;top:69570;width:7373;height:1315;visibility:visible;mso-wrap-style:none;v-text-anchor:top" o:spid="_x0000_s111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yZv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lp5RibQ238AAAD//wMAUEsBAi0AFAAGAAgAAAAhANvh9svuAAAAhQEAABMAAAAAAAAAAAAA&#10;AAAAAAAAAFtDb250ZW50X1R5cGVzXS54bWxQSwECLQAUAAYACAAAACEAWvQsW78AAAAVAQAACwAA&#10;AAAAAAAAAAAAAAAfAQAAX3JlbHMvLnJlbHNQSwECLQAUAAYACAAAACEAfmcmb8MAAADcAAAADwAA&#10;AAAAAAAAAAAAAAAHAgAAZHJzL2Rvd25yZXYueG1sUEsFBgAAAAADAAMAtwAAAPcCAAAAAA==&#10;">
                  <v:textbox style="mso-fit-shape-to-text:t" inset="0,0,0,0">
                    <w:txbxContent>
                      <w:p w:rsidR="00422600" w:rsidP="00C60ED0" w:rsidRDefault="00422600" w14:paraId="40BBD5B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Vanne de fuite</w:t>
                        </w:r>
                      </w:p>
                    </w:txbxContent>
                  </v:textbox>
                </v:rect>
                <v:shape id="Freeform 169" style="position:absolute;left:16535;top:74682;width:10928;height:3804;visibility:visible;mso-wrap-style:square;v-text-anchor:top" coordsize="1840,640" o:spid="_x0000_s1118" fillcolor="black" strokeweight="3e-5mm" path="m,8c,4,4,,8,l1832,v5,,8,4,8,8l1840,632v,5,-3,8,-8,8l8,640c4,640,,637,,632l,8xm16,632l8,624r1824,l1824,632r,-624l1832,16,8,16,16,8r,62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">
                  <v:path arrowok="t" o:connecttype="custom" o:connectlocs="0,4755;4751,0;1088084,0;1092835,4755;1092835,375610;1088084,380365;4751,380365;0,375610;0,4755;9503,375610;4751,370856;1088084,370856;1083332,375610;1083332,4755;1088084,9509;4751,9509;9503,4755;9503,375610" o:connectangles="0,0,0,0,0,0,0,0,0,0,0,0,0,0,0,0,0,0"/>
                  <o:lock v:ext="edit" verticies="t"/>
                </v:shape>
                <v:rect id="Rectangle 170" style="position:absolute;left:17513;top:75285;width:8325;height:1315;visibility:visible;mso-wrap-style:none;v-text-anchor:top" o:spid="_x0000_s111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10ABD970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FT15 : alimenter </w:t>
                        </w:r>
                      </w:p>
                    </w:txbxContent>
                  </v:textbox>
                </v:rect>
                <v:rect id="Rectangle 171" style="position:absolute;left:17513;top:76619;width:5467;height:1314;visibility:visible;mso-wrap-style:none;v-text-anchor:top" o:spid="_x0000_s112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19853262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le système</w:t>
                        </w:r>
                      </w:p>
                    </w:txbxContent>
                  </v:textbox>
                </v:rect>
                <v:shape id="Freeform 172" style="position:absolute;top:660;width:13779;height:7995;visibility:visible;mso-wrap-style:square;v-text-anchor:top" coordsize="2320,1344" o:spid="_x0000_s1121" fillcolor="black" strokeweight="3e-5mm" path="m,8c,4,4,,8,l2312,v5,,8,4,8,8l2320,1336v,5,-3,8,-8,8l8,1344v-4,,-8,-3,-8,-8l,8xm16,1336r-8,-8l2312,1328r-8,8l2304,8r8,8l8,16,16,8r,13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">
                  <v:path arrowok="t" o:connecttype="custom" o:connectlocs="0,4759;4752,0;1373198,0;1377950,4759;1377950,794706;1373198,799465;4752,799465;0,794706;0,4759;9503,794706;4752,789948;1373198,789948;1368447,794706;1368447,4759;1373198,9517;4752,9517;9503,4759;9503,794706" o:connectangles="0,0,0,0,0,0,0,0,0,0,0,0,0,0,0,0,0,0"/>
                  <o:lock v:ext="edit" verticies="t"/>
                </v:shape>
                <v:rect id="Rectangle 173" style="position:absolute;left:990;top:1301;width:2737;height:1315;visibility:visible;mso-wrap-style:none;v-text-anchor:top" o:spid="_x0000_s112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66661E7B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FS1 : </w:t>
                        </w:r>
                      </w:p>
                    </w:txbxContent>
                  </v:textbox>
                </v:rect>
                <v:rect id="Rectangle 174" style="position:absolute;left:4032;top:1301;width:4896;height:1315;visibility:visible;mso-wrap-style:none;v-text-anchor:top" o:spid="_x0000_s112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0KwgAAANwAAAAPAAAAZHJzL2Rvd25yZXYueG1sRI/dagIx&#10;FITvhb5DOIXeadIFRV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CjSX0K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549E8C6C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permettre </w:t>
                        </w:r>
                      </w:p>
                    </w:txbxContent>
                  </v:textbox>
                </v:rect>
                <v:rect id="Rectangle 175" style="position:absolute;left:9353;top:1301;width:641;height:1315;visibility:visible;mso-wrap-style:none;v-text-anchor:top" o:spid="_x0000_s112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7EC1FF57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à </w:t>
                        </w:r>
                      </w:p>
                    </w:txbxContent>
                  </v:textbox>
                </v:rect>
                <v:rect id="Rectangle 176" style="position:absolute;left:990;top:2635;width:11754;height:1314;visibility:visible;mso-wrap-style:none;v-text-anchor:top" o:spid="_x0000_s112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42F3FA05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l’utilisateur de contrôler </w:t>
                        </w:r>
                      </w:p>
                    </w:txbxContent>
                  </v:textbox>
                </v:rect>
                <v:rect id="Rectangle 177" style="position:absolute;left:990;top:3962;width:11443;height:1314;visibility:visible;mso-wrap-style:none;v-text-anchor:top" o:spid="_x0000_s112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">
                  <v:textbox style="mso-fit-shape-to-text:t" inset="0,0,0,0">
                    <w:txbxContent>
                      <w:p w:rsidR="00422600" w:rsidP="00C60ED0" w:rsidRDefault="00422600" w14:paraId="6A6A1F91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sa tension et de suivre </w:t>
                        </w:r>
                      </w:p>
                    </w:txbxContent>
                  </v:textbox>
                </v:rect>
                <v:rect id="Rectangle 178" style="position:absolute;left:990;top:5391;width:8642;height:1314;visibility:visible;mso-wrap-style:none;v-text-anchor:top" o:spid="_x0000_s11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>
                  <v:textbox style="mso-fit-shape-to-text:t" inset="0,0,0,0">
                    <w:txbxContent>
                      <w:p w:rsidR="00422600" w:rsidP="00C60ED0" w:rsidRDefault="00422600" w14:paraId="7FAC2D89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son évolution sur </w:t>
                        </w:r>
                      </w:p>
                    </w:txbxContent>
                  </v:textbox>
                </v:rect>
                <v:rect id="Rectangle 179" style="position:absolute;left:990;top:6724;width:9785;height:1315;visibility:visible;mso-wrap-style:none;v-text-anchor:top" o:spid="_x0000_s11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A7wgAAANwAAAAPAAAAZHJzL2Rvd25yZXYueG1sRI/NigIx&#10;EITvC75DaMHbmnEOrsw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5DtA7wgAAANwAAAAPAAAA&#10;AAAAAAAAAAAAAAcCAABkcnMvZG93bnJldi54bWxQSwUGAAAAAAMAAwC3AAAA9gIAAAAA&#10;">
                  <v:textbox style="mso-fit-shape-to-text:t" inset="0,0,0,0">
                    <w:txbxContent>
                      <w:p w:rsidR="00422600" w:rsidP="00C60ED0" w:rsidRDefault="00422600" w14:paraId="07B4FCD1" wp14:textId="77777777">
                        <w:r>
                          <w:rPr>
                            <w:rFonts w:cs="Arial"/>
                            <w:color w:val="000000"/>
                            <w:sz w:val="18"/>
                            <w:szCs w:val="18"/>
                            <w:lang w:val="en-US"/>
                          </w:rPr>
                          <w:t>plusieurs semaines</w:t>
                        </w:r>
                      </w:p>
                    </w:txbxContent>
                  </v:textbox>
                </v:rect>
                <v:rect id="Rectangle 180" style="position:absolute;left:13728;top:2565;width:2877;height:95;visibility:visible;mso-wrap-style:square;v-text-anchor:top" o:spid="_x0000_s1129" fillcolor="black" strokeweight="3e-5m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">
                  <v:stroke joinstyle="round"/>
                </v:rect>
                <v:shape id="Freeform 181" style="position:absolute;left:15011;top:2616;width:1568;height:25825;visibility:visible;mso-wrap-style:square;v-text-anchor:top" coordsize="264,4344" o:spid="_x0000_s1130" fillcolor="black" strokeweight="3e-5mm" path="m16,r,4336l8,4328r256,l264,4344r-256,c4,4344,,4341,,433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">
                  <v:path arrowok="t" o:connecttype="custom" o:connectlocs="9506,0;9506,2577789;4753,2573033;156845,2573033;156845,2582545;4753,2582545;0,2577789;0,0;9506,0" o:connectangles="0,0,0,0,0,0,0,0,0"/>
                </v:shape>
                <v:shape id="Freeform 182" style="position:absolute;left:15011;top:28111;width:1568;height:21260;visibility:visible;mso-wrap-style:square;v-text-anchor:top" coordsize="264,3576" o:spid="_x0000_s1131" fillcolor="black" strokeweight="3e-5mm" path="m16,r,3568l8,3560r256,l264,3576r-256,c4,3576,,3573,,3568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">
                  <v:path arrowok="t" o:connecttype="custom" o:connectlocs="9506,0;9506,2121224;4753,2116468;156845,2116468;156845,2125980;4753,2125980;0,2121224;0,0;9506,0" o:connectangles="0,0,0,0,0,0,0,0,0"/>
                </v:shape>
                <v:shape id="Freeform 183" style="position:absolute;left:15011;top:49326;width:1568;height:12986;visibility:visible;mso-wrap-style:square;v-text-anchor:top" coordsize="264,2184" o:spid="_x0000_s1132" fillcolor="black" strokeweight="3e-5mm" path="m16,r,2176l8,2168r256,l264,2184r-256,c4,2184,,2181,,217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">
                  <v:path arrowok="t" o:connecttype="custom" o:connectlocs="9506,0;9506,1293818;4753,1289062;156845,1289062;156845,1298575;4753,1298575;0,1293818;0,0;9506,0" o:connectangles="0,0,0,0,0,0,0,0,0"/>
                </v:shape>
                <v:shape id="Freeform 184" style="position:absolute;left:15011;top:61601;width:1568;height:15075;visibility:visible;mso-wrap-style:square;v-text-anchor:top" coordsize="264,2536" o:spid="_x0000_s1133" fillcolor="black" strokeweight="3e-5mm" path="m16,r,2528l8,2520r256,l264,2536r-256,c4,2536,,2533,,2528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">
                  <v:path arrowok="t" o:connecttype="custom" o:connectlocs="9506,0;9506,1502735;4753,1497979;156845,1497979;156845,1507490;4753,1507490;0,1502735;0,0;9506,0" o:connectangles="0,0,0,0,0,0,0,0,0"/>
                </v:shape>
                <v:rect id="Rectangle 185" style="position:absolute;left:27412;top:2565;width:3074;height:95;visibility:visible;mso-wrap-style:square;v-text-anchor:top" o:spid="_x0000_s1134" fillcolor="black" strokeweight="3e-5m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">
                  <v:stroke joinstyle="round"/>
                </v:rect>
                <v:shape id="Freeform 186" style="position:absolute;left:43948;top:2565;width:2781;height:102;visibility:visible;mso-wrap-style:square;v-text-anchor:top" coordsize="438,16" o:spid="_x0000_s1135" fillcolor="black" strokeweight="3e-5mm" path="m,16l438,15,438,,,1,,1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">
                  <v:path arrowok="t" o:connecttype="custom" o:connectlocs="0,10160;278130,9525;278130,0;0,635;0,10160" o:connectangles="0,0,0,0,0"/>
                </v:shape>
                <v:shape id="Freeform 187" style="position:absolute;left:43948;top:8940;width:2781;height:102;visibility:visible;mso-wrap-style:square;v-text-anchor:top" coordsize="438,16" o:spid="_x0000_s1136" fillcolor="black" strokeweight="3e-5mm" path="m438,16l,15,,,438,1r,1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">
                  <v:path arrowok="t" o:connecttype="custom" o:connectlocs="278130,10160;0,9525;0,0;278130,635;278130,10160" o:connectangles="0,0,0,0,0"/>
                </v:shape>
                <v:shape id="Freeform 188" style="position:absolute;left:43948;top:15411;width:2781;height:102;visibility:visible;mso-wrap-style:square;v-text-anchor:top" coordsize="438,16" o:spid="_x0000_s1137" fillcolor="black" strokeweight="3e-5mm" path="m438,16l,15,,,438,1r,1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">
                  <v:path arrowok="t" o:connecttype="custom" o:connectlocs="278130,10160;0,9525;0,0;278130,635;278130,10160" o:connectangles="0,0,0,0,0"/>
                </v:shape>
                <v:shape id="Freeform 189" style="position:absolute;left:43948;top:21875;width:2781;height:102;visibility:visible;mso-wrap-style:square;v-text-anchor:top" coordsize="438,16" o:spid="_x0000_s1138" fillcolor="black" strokeweight="3e-5mm" path="m438,16l,15,,,438,1r,1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">
                  <v:path arrowok="t" o:connecttype="custom" o:connectlocs="278130,10160;0,9525;0,0;278130,635;278130,10160" o:connectangles="0,0,0,0,0"/>
                </v:shape>
                <v:shape id="Freeform 190" style="position:absolute;left:43948;top:28346;width:2781;height:102;visibility:visible;mso-wrap-style:square;v-text-anchor:top" coordsize="438,16" o:spid="_x0000_s1139" fillcolor="black" strokeweight="3e-5mm" path="m438,16l,15,,,438,1r,1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">
                  <v:path arrowok="t" o:connecttype="custom" o:connectlocs="278130,10160;0,9525;0,0;278130,635;278130,10160" o:connectangles="0,0,0,0,0"/>
                </v:shape>
                <v:shape id="Freeform 191" style="position:absolute;left:43948;top:34817;width:2781;height:101;visibility:visible;mso-wrap-style:square;v-text-anchor:top" coordsize="438,16" o:spid="_x0000_s1140" fillcolor="black" strokeweight="3e-5mm" path="m438,16l,15,,,438,1r,1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">
                  <v:path arrowok="t" o:connecttype="custom" o:connectlocs="278130,10160;0,9525;0,0;278130,635;278130,10160" o:connectangles="0,0,0,0,0"/>
                </v:shape>
                <v:shape id="Freeform 192" style="position:absolute;left:43948;top:42049;width:2781;height:115;visibility:visible;mso-wrap-style:square;v-text-anchor:top" coordsize="438,18" o:spid="_x0000_s1141" fillcolor="black" strokeweight="3e-5mm" path="m438,l,3,1,18,438,15,43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">
                  <v:path arrowok="t" o:connecttype="custom" o:connectlocs="278130,0;0,1905;635,11430;278130,9525;278130,0" o:connectangles="0,0,0,0,0"/>
                </v:shape>
                <v:shape id="Freeform 193" style="position:absolute;left:43948;top:49371;width:2781;height:101;visibility:visible;mso-wrap-style:square;v-text-anchor:top" coordsize="438,16" o:spid="_x0000_s1142" fillcolor="black" strokeweight="3e-5mm" path="m,16l438,15,438,,,,,1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">
                  <v:path arrowok="t" o:connecttype="custom" o:connectlocs="0,10160;278130,9525;278130,0;0,0;0,10160" o:connectangles="0,0,0,0,0"/>
                </v:shape>
                <v:shape id="Freeform 194" style="position:absolute;left:43948;top:55651;width:2876;height:102;visibility:visible;mso-wrap-style:square;v-text-anchor:top" coordsize="453,16" o:spid="_x0000_s1143" fillcolor="black" strokeweight="3e-5mm" path="m,l453,1r,15l,1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">
                  <v:path arrowok="t" o:connecttype="custom" o:connectlocs="0,0;287655,635;287655,10160;0,9525;0,0" o:connectangles="0,0,0,0,0"/>
                </v:shape>
                <v:shape id="Freeform 195" style="position:absolute;left:43948;top:62884;width:2781;height:108;visibility:visible;mso-wrap-style:square;v-text-anchor:top" coordsize="438,17" o:spid="_x0000_s1144" fillcolor="black" strokeweight="3e-5mm" path="m,17l438,15,438,,,2,,1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">
                  <v:path arrowok="t" o:connecttype="custom" o:connectlocs="0,10795;278130,9525;278130,0;0,1270;0,10795" o:connectangles="0,0,0,0,0"/>
                </v:shape>
                <v:shape id="Freeform 196" style="position:absolute;left:43948;top:70110;width:2876;height:108;visibility:visible;mso-wrap-style:square;v-text-anchor:top" coordsize="453,17" o:spid="_x0000_s1145" fillcolor="black" strokeweight="3e-5mm" path="m,17l453,15,453,,,2,,1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">
                  <v:path arrowok="t" o:connecttype="custom" o:connectlocs="0,10795;287655,9525;287655,0;0,1270;0,10795" o:connectangles="0,0,0,0,0"/>
                </v:shape>
                <v:shape id="Freeform 197" style="position:absolute;left:28886;top:2616;width:1568;height:6420;visibility:visible;mso-wrap-style:square;v-text-anchor:top" coordsize="264,1080" o:spid="_x0000_s1146" fillcolor="black" strokeweight="3e-5mm" path="m16,r,1072l8,1064r256,l264,1080r-256,c4,1080,,1077,,1072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">
                  <v:path arrowok="t" o:connecttype="custom" o:connectlocs="9506,0;9506,637230;4753,632474;156845,632474;156845,641985;4753,641985;0,637230;0,0;9506,0" o:connectangles="0,0,0,0,0,0,0,0,0"/>
                </v:shape>
                <v:shape id="Freeform 198" style="position:absolute;left:28886;top:8985;width:1568;height:6426;visibility:visible;mso-wrap-style:square;v-text-anchor:top" coordsize="264,1080" o:spid="_x0000_s1147" fillcolor="black" strokeweight="3e-5mm" path="m16,r,1072l8,1064r256,l264,1080r-256,c4,1080,,1077,,1072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">
                  <v:path arrowok="t" o:connecttype="custom" o:connectlocs="9506,0;9506,637860;4753,633100;156845,633100;156845,642620;4753,642620;0,637860;0,0;9506,0" o:connectangles="0,0,0,0,0,0,0,0,0"/>
                </v:shape>
                <v:shape id="Freeform 199" style="position:absolute;left:28886;top:15265;width:1568;height:6420;visibility:visible;mso-wrap-style:square;v-text-anchor:top" coordsize="264,1080" o:spid="_x0000_s1148" fillcolor="black" strokeweight="3e-5mm" path="m16,r,1072l8,1064r256,l264,1080r-256,c4,1080,,1077,,1072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">
                  <v:path arrowok="t" o:connecttype="custom" o:connectlocs="9506,0;9506,637230;4753,632474;156845,632474;156845,641985;4753,641985;0,637230;0,0;9506,0" o:connectangles="0,0,0,0,0,0,0,0,0"/>
                </v:shape>
                <v:shape id="Freeform 200" style="position:absolute;left:28886;top:28397;width:1568;height:6324;visibility:visible;mso-wrap-style:square;v-text-anchor:top" coordsize="264,1064" o:spid="_x0000_s1149" fillcolor="black" strokeweight="3e-5mm" path="m16,r,1056l8,1048r256,l264,1064r-256,c4,1064,,1061,,105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">
                  <v:path arrowok="t" o:connecttype="custom" o:connectlocs="9506,0;9506,627705;4753,622949;156845,622949;156845,632460;4753,632460;0,627705;0,0;9506,0" o:connectangles="0,0,0,0,0,0,0,0,0"/>
                </v:shape>
                <v:rect id="Rectangle 201" style="position:absolute;left:27412;top:28346;width:3074;height:95;visibility:visible;mso-wrap-style:square;v-text-anchor:top" o:spid="_x0000_s1150" fillcolor="black" strokeweight="3e-5m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">
                  <v:stroke joinstyle="round"/>
                </v:rect>
                <v:shape id="Freeform 202" style="position:absolute;left:28886;top:34677;width:1568;height:6324;visibility:visible;mso-wrap-style:square;v-text-anchor:top" coordsize="264,1064" o:spid="_x0000_s1151" fillcolor="black" strokeweight="3e-5mm" path="m16,r,1056l8,1048r256,l264,1064r-256,c4,1064,,1061,,105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">
                  <v:path arrowok="t" o:connecttype="custom" o:connectlocs="9506,0;9506,627705;4753,622949;156845,622949;156845,632460;4753,632460;0,627705;0,0;9506,0" o:connectangles="0,0,0,0,0,0,0,0,0"/>
                </v:shape>
                <v:shape id="Freeform 203" style="position:absolute;left:27412;top:49371;width:3074;height:101;visibility:visible;mso-wrap-style:square;v-text-anchor:top" coordsize="484,16" o:spid="_x0000_s1152" fillcolor="black" strokeweight="3e-5mm" path="m,l484,r,16l,1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">
                  <v:path arrowok="t" o:connecttype="custom" o:connectlocs="0,0;307340,0;307340,10160;0,9525;0,0" o:connectangles="0,0,0,0,0"/>
                </v:shape>
                <v:shape id="Freeform 204" style="position:absolute;left:28886;top:49422;width:1568;height:6324;visibility:visible;mso-wrap-style:square;v-text-anchor:top" coordsize="264,1064" o:spid="_x0000_s1153" fillcolor="black" strokeweight="3e-5mm" path="m16,r,1056l8,1048r256,l264,1064r-256,c4,1064,,1061,,105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">
                  <v:path arrowok="t" o:connecttype="custom" o:connectlocs="9506,0;9506,627705;4753,622949;156845,622949;156845,632460;4753,632460;0,627705;0,0;9506,0" o:connectangles="0,0,0,0,0,0,0,0,0"/>
                </v:shape>
                <v:shape id="Freeform 205" style="position:absolute;left:27412;top:62217;width:2985;height:114;visibility:visible;mso-wrap-style:square;v-text-anchor:top" coordsize="470,18" o:spid="_x0000_s1154" fillcolor="black" strokeweight="3e-5mm" path="m1,l470,3r,15l,15,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">
                  <v:path arrowok="t" o:connecttype="custom" o:connectlocs="635,0;298450,1905;298450,11430;0,9525;635,0" o:connectangles="0,0,0,0,0"/>
                </v:shape>
                <v:shape id="Freeform 206" style="position:absolute;left:28886;top:62357;width:1568;height:6330;visibility:visible;mso-wrap-style:square;v-text-anchor:top" coordsize="264,1064" o:spid="_x0000_s1155" fillcolor="black" strokeweight="3e-5mm" path="m16,r,1056l8,1048r256,l264,1064r-256,c4,1064,,1061,,1056l,,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">
                  <v:path arrowok="t" o:connecttype="custom" o:connectlocs="9506,0;9506,628335;4753,623575;156845,623575;156845,633095;4753,633095;0,628335;0,0;9506,0" o:connectangles="0,0,0,0,0,0,0,0,0"/>
                </v:shape>
                <v:shape id="Freeform 207" style="position:absolute;left:27412;top:76485;width:19400;height:102;visibility:visible;mso-wrap-style:square;v-text-anchor:top" coordsize="3055,16" o:spid="_x0000_s1156" fillcolor="black" strokeweight="3e-5mm" path="m,l3055,1r,15l,1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">
                  <v:path arrowok="t" o:connecttype="custom" o:connectlocs="0,0;1939925,635;1939925,10160;0,9525;0,0" o:connectangles="0,0,0,0,0"/>
                </v:shape>
              </v:group>
            </w:pict>
          </mc:Fallback>
        </mc:AlternateContent>
      </w:r>
      <w:r w:rsidRPr="7C7DC995" w:rsidR="7C7DC995">
        <w:rPr>
          <w:b w:val="1"/>
          <w:bCs w:val="1"/>
          <w:noProof/>
          <w:lang w:eastAsia="fr-FR"/>
        </w:rPr>
        <w:t/>
      </w:r>
    </w:p>
    <w:p w:rsidR="7C7DC995" w:rsidP="7C7DC995" w:rsidRDefault="7C7DC995" w14:paraId="294A6A3C" w14:textId="61F19AB2">
      <w:pPr>
        <w:pStyle w:val="Normal"/>
        <w:spacing w:after="200" w:line="276" w:lineRule="auto"/>
        <w:jc w:val="left"/>
        <w:rPr>
          <w:b w:val="1"/>
          <w:bCs w:val="1"/>
          <w:noProof/>
          <w:lang w:eastAsia="fr-FR"/>
        </w:rPr>
      </w:pPr>
    </w:p>
    <w:p w:rsidR="7C7DC995" w:rsidP="7C7DC995" w:rsidRDefault="7C7DC995" w14:paraId="5E0A99DE" w14:textId="4326144E">
      <w:pPr>
        <w:pStyle w:val="Normal"/>
        <w:spacing w:after="200" w:line="276" w:lineRule="auto"/>
        <w:jc w:val="left"/>
        <w:rPr>
          <w:b w:val="1"/>
          <w:bCs w:val="1"/>
          <w:noProof/>
          <w:lang w:eastAsia="fr-FR"/>
        </w:rPr>
      </w:pPr>
    </w:p>
    <w:p xmlns:wp14="http://schemas.microsoft.com/office/word/2010/wordml" w:rsidR="00D56B0D" w:rsidP="00D56B0D" w:rsidRDefault="00D56B0D" w14:paraId="6BB9E253" wp14:textId="77777777">
      <w:pPr>
        <w:spacing w:after="200" w:line="276" w:lineRule="auto"/>
        <w:jc w:val="left"/>
        <w:rPr>
          <w:b/>
          <w:noProof/>
          <w:lang w:eastAsia="fr-FR"/>
        </w:rPr>
      </w:pPr>
      <w:r>
        <w:rPr>
          <w:b/>
          <w:noProof/>
          <w:lang w:eastAsia="fr-FR"/>
        </w:rPr>
        <w:br w:type="page"/>
      </w:r>
    </w:p>
    <w:p xmlns:wp14="http://schemas.microsoft.com/office/word/2010/wordml" w:rsidR="00432543" w:rsidP="7C7DC995" w:rsidRDefault="00C85872" w14:paraId="2181FAFA" wp14:textId="77777777" wp14:noSpellErr="1">
      <w:pPr>
        <w:rPr>
          <w:rFonts w:cs="Arial"/>
          <w:b w:val="1"/>
          <w:bCs w:val="1"/>
        </w:rPr>
      </w:pPr>
      <w:r w:rsidRPr="7C7DC995" w:rsidR="7C7DC995">
        <w:rPr>
          <w:b w:val="1"/>
          <w:bCs w:val="1"/>
          <w:noProof/>
          <w:lang w:eastAsia="fr-FR"/>
        </w:rPr>
        <w:t>Q3 Compléter les zones grisées de la</w:t>
      </w:r>
      <w:r w:rsidRPr="7C7DC995" w:rsidR="7C7DC995">
        <w:rPr>
          <w:b w:val="1"/>
          <w:bCs w:val="1"/>
        </w:rPr>
        <w:t xml:space="preserve"> </w:t>
      </w:r>
      <w:r w:rsidRPr="7C7DC995" w:rsidR="7C7DC995">
        <w:rPr>
          <w:rFonts w:cs="Arial"/>
          <w:b w:val="1"/>
          <w:bCs w:val="1"/>
        </w:rPr>
        <w:t>vue synoptique des chaînes d’énergie et d’information</w:t>
      </w:r>
      <w:r w:rsidRPr="7C7DC995" w:rsidR="7C7DC995">
        <w:rPr>
          <w:rFonts w:cs="Arial"/>
          <w:b w:val="1"/>
          <w:bCs w:val="1"/>
        </w:rPr>
        <w:t xml:space="preserve"> avec les éléments suivants :</w:t>
      </w:r>
    </w:p>
    <w:p xmlns:wp14="http://schemas.microsoft.com/office/word/2010/wordml" w:rsidR="00F82EA0" w:rsidP="7C7DC995" w:rsidRDefault="00F82EA0" w14:paraId="7D7B7A6D" wp14:textId="77777777" wp14:noSpellErr="1">
      <w:pPr>
        <w:pStyle w:val="Paragraphedeliste"/>
        <w:numPr>
          <w:ilvl w:val="0"/>
          <w:numId w:val="32"/>
        </w:numPr>
        <w:rPr>
          <w:b w:val="1"/>
          <w:bCs w:val="1"/>
        </w:rPr>
      </w:pPr>
      <w:r w:rsidRPr="7C7DC995" w:rsidR="7C7DC995">
        <w:rPr>
          <w:b w:val="1"/>
          <w:bCs w:val="1"/>
        </w:rPr>
        <w:t>Circuit électrique (montage de transistors)</w:t>
      </w:r>
    </w:p>
    <w:p xmlns:wp14="http://schemas.microsoft.com/office/word/2010/wordml" w:rsidR="00F82EA0" w:rsidP="7C7DC995" w:rsidRDefault="00F82EA0" w14:paraId="741CD5E1" wp14:textId="77777777" wp14:noSpellErr="1">
      <w:pPr>
        <w:pStyle w:val="Paragraphedeliste"/>
        <w:numPr>
          <w:ilvl w:val="0"/>
          <w:numId w:val="32"/>
        </w:numPr>
        <w:rPr>
          <w:b w:val="1"/>
          <w:bCs w:val="1"/>
        </w:rPr>
      </w:pPr>
      <w:r w:rsidRPr="7C7DC995" w:rsidR="7C7DC995">
        <w:rPr>
          <w:b w:val="1"/>
          <w:bCs w:val="1"/>
        </w:rPr>
        <w:t>Piles</w:t>
      </w:r>
    </w:p>
    <w:p xmlns:wp14="http://schemas.microsoft.com/office/word/2010/wordml" w:rsidR="00F82EA0" w:rsidP="7C7DC995" w:rsidRDefault="00F82EA0" w14:paraId="28B75539" wp14:textId="77777777" wp14:noSpellErr="1">
      <w:pPr>
        <w:pStyle w:val="Paragraphedeliste"/>
        <w:numPr>
          <w:ilvl w:val="0"/>
          <w:numId w:val="32"/>
        </w:numPr>
        <w:rPr>
          <w:b w:val="1"/>
          <w:bCs w:val="1"/>
        </w:rPr>
      </w:pPr>
      <w:r w:rsidRPr="7C7DC995" w:rsidR="7C7DC995">
        <w:rPr>
          <w:b w:val="1"/>
          <w:bCs w:val="1"/>
        </w:rPr>
        <w:t>Pression dans le brassard</w:t>
      </w:r>
    </w:p>
    <w:p xmlns:wp14="http://schemas.microsoft.com/office/word/2010/wordml" w:rsidR="00F82EA0" w:rsidP="7C7DC995" w:rsidRDefault="00F82EA0" w14:paraId="17EB0E50" wp14:textId="77777777" wp14:noSpellErr="1">
      <w:pPr>
        <w:pStyle w:val="Paragraphedeliste"/>
        <w:numPr>
          <w:ilvl w:val="0"/>
          <w:numId w:val="32"/>
        </w:numPr>
        <w:rPr>
          <w:b w:val="1"/>
          <w:bCs w:val="1"/>
        </w:rPr>
      </w:pPr>
      <w:r w:rsidRPr="7C7DC995" w:rsidR="7C7DC995">
        <w:rPr>
          <w:b w:val="1"/>
          <w:bCs w:val="1"/>
        </w:rPr>
        <w:t>Tension image de la pression</w:t>
      </w:r>
    </w:p>
    <w:p xmlns:wp14="http://schemas.microsoft.com/office/word/2010/wordml" w:rsidRPr="00F82EA0" w:rsidR="00F82EA0" w:rsidP="00F82EA0" w:rsidRDefault="00F82EA0" w14:paraId="23DE523C" wp14:textId="77777777">
      <w:pPr>
        <w:pStyle w:val="Paragraphedeliste"/>
        <w:rPr>
          <w:b/>
        </w:rPr>
      </w:pPr>
    </w:p>
    <w:p xmlns:wp14="http://schemas.microsoft.com/office/word/2010/wordml" w:rsidR="00D56B0D" w:rsidP="005B623D" w:rsidRDefault="00C56996" w14:paraId="183A281C" wp14:textId="77777777">
      <w:pPr>
        <w:spacing w:before="240"/>
        <w:rPr>
          <w:b/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939840" behindDoc="0" locked="0" layoutInCell="1" allowOverlap="1" wp14:anchorId="09CAE792" wp14:editId="482272A1">
                <wp:simplePos x="0" y="0"/>
                <wp:positionH relativeFrom="column">
                  <wp:posOffset>133350</wp:posOffset>
                </wp:positionH>
                <wp:positionV relativeFrom="paragraph">
                  <wp:posOffset>2187311</wp:posOffset>
                </wp:positionV>
                <wp:extent cx="720102" cy="388188"/>
                <wp:effectExtent l="0" t="0" r="3810" b="0"/>
                <wp:wrapNone/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102" cy="38818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5EF19144">
              <v:rect id="Rectangle 670" style="position:absolute;margin-left:10.5pt;margin-top:172.25pt;width:56.7pt;height:30.5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d8d8d8 [2732]" stroked="f" strokeweight="2pt" w14:anchorId="39BA6C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"/>
            </w:pict>
          </mc:Fallback>
        </mc:AlternateContent>
      </w:r>
      <w:r w:rsidRPr="00B2656F" w:rsidR="00B2656F">
        <w:rPr>
          <w:noProof/>
          <w:lang w:eastAsia="fr-FR"/>
        </w:rPr>
        <w:drawing>
          <wp:inline xmlns:wp14="http://schemas.microsoft.com/office/word/2010/wordprocessingDrawing" distT="0" distB="0" distL="0" distR="0" wp14:anchorId="6C9452DE" wp14:editId="113BFA53">
            <wp:extent cx="6120130" cy="347280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B0D" w:rsidSect="00693696">
      <w:type w:val="continuous"/>
      <w:pgSz w:w="11906" w:h="16838" w:orient="portrait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422600" w:rsidP="000039FC" w:rsidRDefault="00422600" w14:paraId="52E56223" wp14:textId="77777777">
      <w:r>
        <w:separator/>
      </w:r>
    </w:p>
  </w:endnote>
  <w:endnote w:type="continuationSeparator" w:id="0">
    <w:p xmlns:wp14="http://schemas.microsoft.com/office/word/2010/wordml" w:rsidR="00422600" w:rsidP="000039FC" w:rsidRDefault="00422600" w14:paraId="07547A01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Caslon Pro"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MT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rasITC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IXGeneral">
    <w:altName w:val="Malgun Gothic Semilight"/>
    <w:charset w:val="00"/>
    <w:family w:val="auto"/>
    <w:pitch w:val="variable"/>
    <w:sig w:usb0="00000000" w:usb1="4203FDFF" w:usb2="02000020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422600" w:rsidP="000039FC" w:rsidRDefault="00422600" w14:paraId="5043CB0F" wp14:textId="77777777">
      <w:r>
        <w:separator/>
      </w:r>
    </w:p>
  </w:footnote>
  <w:footnote w:type="continuationSeparator" w:id="0">
    <w:p xmlns:wp14="http://schemas.microsoft.com/office/word/2010/wordml" w:rsidR="00422600" w:rsidP="000039FC" w:rsidRDefault="00422600" w14:paraId="07459315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47" style="width:11.25pt;height:11.25pt" o:bullet="t" type="#_x0000_t75">
        <v:imagedata o:title="BD14565_" r:id="rId1"/>
      </v:shape>
    </w:pict>
  </w:numPicBullet>
  <w:numPicBullet w:numPicBulletId="1">
    <w:pict>
      <v:shape id="_x0000_i1048" style="width:9pt;height:9pt" o:bullet="t" type="#_x0000_t75">
        <v:imagedata o:title="MC900066031[1]" r:id="rId2"/>
      </v:shape>
    </w:pict>
  </w:numPicBullet>
  <w:numPicBullet w:numPicBulletId="2">
    <w:pict>
      <v:shape id="Image 797" style="width:12pt;height:12pt;visibility:visible" o:spid="_x0000_i1049" o:bullet="t" type="#_x0000_t75">
        <v:imagedata o:title="" r:id="rId3"/>
      </v:shape>
    </w:pict>
  </w:numPicBullet>
  <w:abstractNum w:abstractNumId="0" w15:restartNumberingAfterBreak="0">
    <w:nsid w:val="FFFFFF1D"/>
    <w:multiLevelType w:val="multilevel"/>
    <w:tmpl w:val="735C06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hint="default" w:ascii="Courier New" w:hAnsi="Courier New" w:cs="Courier New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hint="default" w:ascii="Symbol" w:hAnsi="Symbol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hint="default" w:ascii="Courier New" w:hAnsi="Courier New" w:cs="Courier New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07127D2"/>
    <w:multiLevelType w:val="hybridMultilevel"/>
    <w:tmpl w:val="C0BECBE6"/>
    <w:lvl w:ilvl="0" w:tplc="716A657E">
      <w:start w:val="1"/>
      <w:numFmt w:val="bullet"/>
      <w:pStyle w:val="Style2"/>
      <w:lvlText w:val=""/>
      <w:lvlPicBulletId w:val="1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B96C7F"/>
    <w:multiLevelType w:val="hybridMultilevel"/>
    <w:tmpl w:val="10AE4F3A"/>
    <w:lvl w:ilvl="0" w:tplc="11183430">
      <w:start w:val="1"/>
      <w:numFmt w:val="bullet"/>
      <w:lvlText w:val=""/>
      <w:lvlJc w:val="left"/>
      <w:pPr>
        <w:ind w:left="1776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3" w15:restartNumberingAfterBreak="0">
    <w:nsid w:val="0B126DF2"/>
    <w:multiLevelType w:val="hybridMultilevel"/>
    <w:tmpl w:val="630066A8"/>
    <w:lvl w:ilvl="0" w:tplc="040C000F">
      <w:start w:val="1"/>
      <w:numFmt w:val="decimal"/>
      <w:lvlText w:val="%1."/>
      <w:lvlJc w:val="left"/>
      <w:pPr>
        <w:ind w:left="1920" w:hanging="360"/>
      </w:pPr>
    </w:lvl>
    <w:lvl w:ilvl="1" w:tplc="040C0019" w:tentative="1">
      <w:start w:val="1"/>
      <w:numFmt w:val="lowerLetter"/>
      <w:lvlText w:val="%2."/>
      <w:lvlJc w:val="left"/>
      <w:pPr>
        <w:ind w:left="2640" w:hanging="360"/>
      </w:pPr>
    </w:lvl>
    <w:lvl w:ilvl="2" w:tplc="040C001B" w:tentative="1">
      <w:start w:val="1"/>
      <w:numFmt w:val="lowerRoman"/>
      <w:lvlText w:val="%3."/>
      <w:lvlJc w:val="right"/>
      <w:pPr>
        <w:ind w:left="3360" w:hanging="180"/>
      </w:pPr>
    </w:lvl>
    <w:lvl w:ilvl="3" w:tplc="040C000F" w:tentative="1">
      <w:start w:val="1"/>
      <w:numFmt w:val="decimal"/>
      <w:lvlText w:val="%4."/>
      <w:lvlJc w:val="left"/>
      <w:pPr>
        <w:ind w:left="4080" w:hanging="360"/>
      </w:pPr>
    </w:lvl>
    <w:lvl w:ilvl="4" w:tplc="040C0019" w:tentative="1">
      <w:start w:val="1"/>
      <w:numFmt w:val="lowerLetter"/>
      <w:lvlText w:val="%5."/>
      <w:lvlJc w:val="left"/>
      <w:pPr>
        <w:ind w:left="4800" w:hanging="360"/>
      </w:pPr>
    </w:lvl>
    <w:lvl w:ilvl="5" w:tplc="040C001B" w:tentative="1">
      <w:start w:val="1"/>
      <w:numFmt w:val="lowerRoman"/>
      <w:lvlText w:val="%6."/>
      <w:lvlJc w:val="right"/>
      <w:pPr>
        <w:ind w:left="5520" w:hanging="180"/>
      </w:pPr>
    </w:lvl>
    <w:lvl w:ilvl="6" w:tplc="040C000F" w:tentative="1">
      <w:start w:val="1"/>
      <w:numFmt w:val="decimal"/>
      <w:lvlText w:val="%7."/>
      <w:lvlJc w:val="left"/>
      <w:pPr>
        <w:ind w:left="6240" w:hanging="360"/>
      </w:pPr>
    </w:lvl>
    <w:lvl w:ilvl="7" w:tplc="040C0019" w:tentative="1">
      <w:start w:val="1"/>
      <w:numFmt w:val="lowerLetter"/>
      <w:lvlText w:val="%8."/>
      <w:lvlJc w:val="left"/>
      <w:pPr>
        <w:ind w:left="6960" w:hanging="360"/>
      </w:pPr>
    </w:lvl>
    <w:lvl w:ilvl="8" w:tplc="040C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0DDD0F64"/>
    <w:multiLevelType w:val="hybridMultilevel"/>
    <w:tmpl w:val="354C3696"/>
    <w:lvl w:ilvl="0" w:tplc="443C4854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Cambria" w:cs="Adobe Caslon Pr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E42306"/>
    <w:multiLevelType w:val="hybridMultilevel"/>
    <w:tmpl w:val="AE625BC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47334F3"/>
    <w:multiLevelType w:val="hybridMultilevel"/>
    <w:tmpl w:val="132E2368"/>
    <w:lvl w:ilvl="0" w:tplc="8F0AD91E">
      <w:numFmt w:val="bullet"/>
      <w:lvlText w:val="-"/>
      <w:lvlJc w:val="left"/>
      <w:pPr>
        <w:ind w:left="720" w:hanging="360"/>
      </w:pPr>
      <w:rPr>
        <w:rFonts w:hint="default" w:ascii="Arial" w:hAnsi="Arial" w:eastAsia="Cambria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EA84255"/>
    <w:multiLevelType w:val="hybridMultilevel"/>
    <w:tmpl w:val="C9E26838"/>
    <w:lvl w:ilvl="0" w:tplc="14347520">
      <w:start w:val="7"/>
      <w:numFmt w:val="bullet"/>
      <w:lvlText w:val="-"/>
      <w:lvlJc w:val="left"/>
      <w:pPr>
        <w:ind w:left="1776" w:hanging="360"/>
      </w:pPr>
      <w:rPr>
        <w:rFonts w:hint="default" w:ascii="Arial" w:hAnsi="Arial" w:eastAsia="Times New Roman" w:cs="Arial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8" w15:restartNumberingAfterBreak="0">
    <w:nsid w:val="209E1390"/>
    <w:multiLevelType w:val="hybridMultilevel"/>
    <w:tmpl w:val="60CA9F18"/>
    <w:lvl w:ilvl="0" w:tplc="4A262CA6">
      <w:start w:val="1"/>
      <w:numFmt w:val="bullet"/>
      <w:pStyle w:val="Style1"/>
      <w:lvlText w:val=""/>
      <w:lvlPicBulletId w:val="0"/>
      <w:lvlJc w:val="left"/>
      <w:pPr>
        <w:ind w:left="720" w:hanging="360"/>
      </w:pPr>
      <w:rPr>
        <w:rFonts w:hint="default" w:ascii="Symbol" w:hAnsi="Symbol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37A2F0F"/>
    <w:multiLevelType w:val="hybridMultilevel"/>
    <w:tmpl w:val="43C8D332"/>
    <w:lvl w:ilvl="0" w:tplc="9E42B5C4">
      <w:start w:val="1"/>
      <w:numFmt w:val="bullet"/>
      <w:lvlText w:val="–"/>
      <w:lvlJc w:val="left"/>
      <w:pPr>
        <w:ind w:left="720" w:hanging="360"/>
      </w:pPr>
      <w:rPr>
        <w:rFonts w:hint="default" w:ascii="Arial" w:hAnsi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C0A3447"/>
    <w:multiLevelType w:val="hybridMultilevel"/>
    <w:tmpl w:val="CDDE534A"/>
    <w:lvl w:ilvl="0" w:tplc="4A9EE1F4">
      <w:start w:val="1"/>
      <w:numFmt w:val="bullet"/>
      <w:lvlText w:val="-"/>
      <w:lvlJc w:val="left"/>
      <w:pPr>
        <w:ind w:left="720" w:hanging="360"/>
      </w:pPr>
      <w:rPr>
        <w:rFonts w:hint="default" w:ascii="Adobe Caslon Pro" w:hAnsi="Adobe Caslon Pro" w:eastAsia="Calibri" w:cs="Times New Roman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Adobe Caslon Pr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Adobe Caslon Pro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Adobe Caslon Pro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5070092"/>
    <w:multiLevelType w:val="hybridMultilevel"/>
    <w:tmpl w:val="19D085C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74AF8"/>
    <w:multiLevelType w:val="hybridMultilevel"/>
    <w:tmpl w:val="7CB4732E"/>
    <w:lvl w:ilvl="0" w:tplc="27F6614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88D381F"/>
    <w:multiLevelType w:val="hybridMultilevel"/>
    <w:tmpl w:val="50125256"/>
    <w:lvl w:ilvl="0" w:tplc="8962E2BE">
      <w:start w:val="1"/>
      <w:numFmt w:val="decimal"/>
      <w:pStyle w:val="questions"/>
      <w:lvlText w:val="Q%1."/>
      <w:lvlJc w:val="left"/>
      <w:pPr>
        <w:ind w:left="927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72AB9"/>
    <w:multiLevelType w:val="multilevel"/>
    <w:tmpl w:val="2BC8EEF6"/>
    <w:lvl w:ilvl="0">
      <w:start w:val="1"/>
      <w:numFmt w:val="bullet"/>
      <w:pStyle w:val="Corpsenum-3"/>
      <w:lvlText w:val=""/>
      <w:lvlJc w:val="left"/>
      <w:pPr>
        <w:tabs>
          <w:tab w:val="num" w:pos="1854"/>
        </w:tabs>
        <w:ind w:left="1854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hint="default" w:ascii="Courier New" w:hAnsi="Courier New" w:cs="Arial"/>
      </w:rPr>
    </w:lvl>
    <w:lvl w:ilvl="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hint="default" w:ascii="Courier New" w:hAnsi="Courier New" w:cs="Arial"/>
      </w:rPr>
    </w:lvl>
    <w:lvl w:ilvl="8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hint="default" w:ascii="Wingdings" w:hAnsi="Wingdings"/>
      </w:rPr>
    </w:lvl>
  </w:abstractNum>
  <w:abstractNum w:abstractNumId="15" w15:restartNumberingAfterBreak="0">
    <w:nsid w:val="52C51C3A"/>
    <w:multiLevelType w:val="hybridMultilevel"/>
    <w:tmpl w:val="054E040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3E84296"/>
    <w:multiLevelType w:val="hybridMultilevel"/>
    <w:tmpl w:val="686EC5A2"/>
    <w:lvl w:ilvl="0" w:tplc="1118343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CA158FE"/>
    <w:multiLevelType w:val="hybridMultilevel"/>
    <w:tmpl w:val="A83EEDA0"/>
    <w:lvl w:ilvl="0" w:tplc="27F6614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DE446F8"/>
    <w:multiLevelType w:val="hybridMultilevel"/>
    <w:tmpl w:val="6B3414CE"/>
    <w:lvl w:ilvl="0" w:tplc="9E42B5C4">
      <w:start w:val="1"/>
      <w:numFmt w:val="bullet"/>
      <w:lvlText w:val="–"/>
      <w:lvlJc w:val="left"/>
      <w:pPr>
        <w:ind w:left="720" w:hanging="360"/>
      </w:pPr>
      <w:rPr>
        <w:rFonts w:hint="default" w:ascii="Arial" w:hAnsi="Aria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52748F4"/>
    <w:multiLevelType w:val="multilevel"/>
    <w:tmpl w:val="AE625BC6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71312CE"/>
    <w:multiLevelType w:val="hybridMultilevel"/>
    <w:tmpl w:val="225A2BB8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9EA7F79"/>
    <w:multiLevelType w:val="hybridMultilevel"/>
    <w:tmpl w:val="3064EA0A"/>
    <w:lvl w:ilvl="0" w:tplc="9E42B5C4">
      <w:start w:val="1"/>
      <w:numFmt w:val="bullet"/>
      <w:lvlText w:val="–"/>
      <w:lvlJc w:val="left"/>
      <w:pPr>
        <w:ind w:left="720" w:hanging="360"/>
      </w:pPr>
      <w:rPr>
        <w:rFonts w:hint="default" w:ascii="Arial" w:hAnsi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3F309CC"/>
    <w:multiLevelType w:val="hybridMultilevel"/>
    <w:tmpl w:val="E29AD8B2"/>
    <w:lvl w:ilvl="0" w:tplc="93DAB6FE">
      <w:numFmt w:val="bullet"/>
      <w:lvlText w:val="-"/>
      <w:lvlJc w:val="left"/>
      <w:pPr>
        <w:ind w:left="720" w:hanging="360"/>
      </w:pPr>
      <w:rPr>
        <w:rFonts w:hint="default" w:ascii="Arial" w:hAnsi="Arial" w:eastAsia="Cambria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5481C17"/>
    <w:multiLevelType w:val="hybridMultilevel"/>
    <w:tmpl w:val="885A67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8020A7"/>
    <w:multiLevelType w:val="hybridMultilevel"/>
    <w:tmpl w:val="B1AEE366"/>
    <w:lvl w:ilvl="0" w:tplc="625257AC">
      <w:start w:val="1"/>
      <w:numFmt w:val="lowerLetter"/>
      <w:pStyle w:val="Style3"/>
      <w:lvlText w:val="%1."/>
      <w:lvlJc w:val="left"/>
      <w:pPr>
        <w:ind w:left="1428" w:hanging="360"/>
      </w:pPr>
    </w:lvl>
    <w:lvl w:ilvl="1" w:tplc="040C0019">
      <w:start w:val="1"/>
      <w:numFmt w:val="lowerLetter"/>
      <w:pStyle w:val="Style3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E001320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F8B3904"/>
    <w:multiLevelType w:val="hybridMultilevel"/>
    <w:tmpl w:val="7EBA0628"/>
    <w:lvl w:ilvl="0" w:tplc="650C1AB8">
      <w:start w:val="1"/>
      <w:numFmt w:val="bullet"/>
      <w:pStyle w:val="tir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24"/>
  </w:num>
  <w:num w:numId="4">
    <w:abstractNumId w:val="14"/>
  </w:num>
  <w:num w:numId="5">
    <w:abstractNumId w:val="26"/>
  </w:num>
  <w:num w:numId="6">
    <w:abstractNumId w:val="25"/>
  </w:num>
  <w:num w:numId="7">
    <w:abstractNumId w:val="13"/>
  </w:num>
  <w:num w:numId="8">
    <w:abstractNumId w:val="7"/>
  </w:num>
  <w:num w:numId="9">
    <w:abstractNumId w:val="4"/>
  </w:num>
  <w:num w:numId="10">
    <w:abstractNumId w:val="10"/>
  </w:num>
  <w:num w:numId="11">
    <w:abstractNumId w:val="15"/>
  </w:num>
  <w:num w:numId="12">
    <w:abstractNumId w:val="5"/>
  </w:num>
  <w:num w:numId="13">
    <w:abstractNumId w:val="19"/>
  </w:num>
  <w:num w:numId="14">
    <w:abstractNumId w:val="9"/>
  </w:num>
  <w:num w:numId="15">
    <w:abstractNumId w:val="21"/>
  </w:num>
  <w:num w:numId="16">
    <w:abstractNumId w:val="18"/>
  </w:num>
  <w:num w:numId="17">
    <w:abstractNumId w:val="23"/>
  </w:num>
  <w:num w:numId="18">
    <w:abstractNumId w:val="11"/>
  </w:num>
  <w:num w:numId="19">
    <w:abstractNumId w:val="17"/>
  </w:num>
  <w:num w:numId="20">
    <w:abstractNumId w:val="12"/>
  </w:num>
  <w:num w:numId="21">
    <w:abstractNumId w:val="0"/>
  </w:num>
  <w:num w:numId="22">
    <w:abstractNumId w:val="13"/>
    <w:lvlOverride w:ilvl="0">
      <w:startOverride w:val="1"/>
    </w:lvlOverride>
  </w:num>
  <w:num w:numId="23">
    <w:abstractNumId w:val="6"/>
  </w:num>
  <w:num w:numId="24">
    <w:abstractNumId w:val="3"/>
  </w:num>
  <w:num w:numId="25">
    <w:abstractNumId w:val="13"/>
    <w:lvlOverride w:ilvl="0">
      <w:startOverride w:val="1"/>
    </w:lvlOverride>
  </w:num>
  <w:num w:numId="26">
    <w:abstractNumId w:val="22"/>
  </w:num>
  <w:num w:numId="27">
    <w:abstractNumId w:val="26"/>
  </w:num>
  <w:num w:numId="28">
    <w:abstractNumId w:val="13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16"/>
  </w:num>
  <w:num w:numId="31">
    <w:abstractNumId w:val="2"/>
  </w:num>
  <w:num w:numId="32">
    <w:abstractNumId w:val="20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ttachedTemplate r:id="rId1"/>
  <w:linkStyles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C8E"/>
    <w:rsid w:val="000020D6"/>
    <w:rsid w:val="000027AD"/>
    <w:rsid w:val="0000390D"/>
    <w:rsid w:val="000039FC"/>
    <w:rsid w:val="00003CF9"/>
    <w:rsid w:val="00005351"/>
    <w:rsid w:val="00007318"/>
    <w:rsid w:val="00010513"/>
    <w:rsid w:val="00012CFD"/>
    <w:rsid w:val="000148CF"/>
    <w:rsid w:val="00020025"/>
    <w:rsid w:val="00021E2A"/>
    <w:rsid w:val="000249D6"/>
    <w:rsid w:val="00027E2D"/>
    <w:rsid w:val="000300BD"/>
    <w:rsid w:val="00031D4B"/>
    <w:rsid w:val="000320B5"/>
    <w:rsid w:val="00034CC1"/>
    <w:rsid w:val="00035F77"/>
    <w:rsid w:val="000365A8"/>
    <w:rsid w:val="00037E74"/>
    <w:rsid w:val="00041947"/>
    <w:rsid w:val="00053218"/>
    <w:rsid w:val="0007021A"/>
    <w:rsid w:val="00071B07"/>
    <w:rsid w:val="00073EB7"/>
    <w:rsid w:val="00076A20"/>
    <w:rsid w:val="000775BD"/>
    <w:rsid w:val="00082642"/>
    <w:rsid w:val="00082E4B"/>
    <w:rsid w:val="0008364F"/>
    <w:rsid w:val="00084B15"/>
    <w:rsid w:val="000850F8"/>
    <w:rsid w:val="00091F7E"/>
    <w:rsid w:val="0009654E"/>
    <w:rsid w:val="00097D15"/>
    <w:rsid w:val="000A1098"/>
    <w:rsid w:val="000A3873"/>
    <w:rsid w:val="000A53C9"/>
    <w:rsid w:val="000B28BB"/>
    <w:rsid w:val="000B7AD1"/>
    <w:rsid w:val="000C34DA"/>
    <w:rsid w:val="000D0C08"/>
    <w:rsid w:val="000D11E7"/>
    <w:rsid w:val="000D17B1"/>
    <w:rsid w:val="000D1BC1"/>
    <w:rsid w:val="000D3811"/>
    <w:rsid w:val="000E1B2B"/>
    <w:rsid w:val="000E2CFF"/>
    <w:rsid w:val="000E3CA5"/>
    <w:rsid w:val="000E4A58"/>
    <w:rsid w:val="000E5818"/>
    <w:rsid w:val="001018AD"/>
    <w:rsid w:val="00101F58"/>
    <w:rsid w:val="0010369B"/>
    <w:rsid w:val="0010568D"/>
    <w:rsid w:val="001130A2"/>
    <w:rsid w:val="0011348B"/>
    <w:rsid w:val="00114F1C"/>
    <w:rsid w:val="00117D3E"/>
    <w:rsid w:val="00124F93"/>
    <w:rsid w:val="00126B04"/>
    <w:rsid w:val="001330E4"/>
    <w:rsid w:val="00134CFC"/>
    <w:rsid w:val="0014573D"/>
    <w:rsid w:val="00151C43"/>
    <w:rsid w:val="00155A29"/>
    <w:rsid w:val="00157E76"/>
    <w:rsid w:val="00160F75"/>
    <w:rsid w:val="00161A50"/>
    <w:rsid w:val="00164E05"/>
    <w:rsid w:val="00165312"/>
    <w:rsid w:val="00165F55"/>
    <w:rsid w:val="00172AEF"/>
    <w:rsid w:val="001745F0"/>
    <w:rsid w:val="00174E65"/>
    <w:rsid w:val="00175805"/>
    <w:rsid w:val="00182A22"/>
    <w:rsid w:val="0018527E"/>
    <w:rsid w:val="00191599"/>
    <w:rsid w:val="0019211A"/>
    <w:rsid w:val="001946CC"/>
    <w:rsid w:val="00194EBC"/>
    <w:rsid w:val="001A0D4E"/>
    <w:rsid w:val="001A23B0"/>
    <w:rsid w:val="001A5D62"/>
    <w:rsid w:val="001A7913"/>
    <w:rsid w:val="001B794D"/>
    <w:rsid w:val="001C2BB1"/>
    <w:rsid w:val="001C3F49"/>
    <w:rsid w:val="001C4BAD"/>
    <w:rsid w:val="001D219F"/>
    <w:rsid w:val="001D4B8F"/>
    <w:rsid w:val="001D544D"/>
    <w:rsid w:val="001D5E07"/>
    <w:rsid w:val="001D6FB6"/>
    <w:rsid w:val="001D76C3"/>
    <w:rsid w:val="001D78D2"/>
    <w:rsid w:val="001E007A"/>
    <w:rsid w:val="001F173F"/>
    <w:rsid w:val="001F5709"/>
    <w:rsid w:val="00201E65"/>
    <w:rsid w:val="002022D4"/>
    <w:rsid w:val="002028F2"/>
    <w:rsid w:val="002031CE"/>
    <w:rsid w:val="0020569F"/>
    <w:rsid w:val="00210DCF"/>
    <w:rsid w:val="00215CE6"/>
    <w:rsid w:val="0021652C"/>
    <w:rsid w:val="00216AD1"/>
    <w:rsid w:val="00217ABD"/>
    <w:rsid w:val="00217AC9"/>
    <w:rsid w:val="00217F25"/>
    <w:rsid w:val="00230ECE"/>
    <w:rsid w:val="00231137"/>
    <w:rsid w:val="002360B1"/>
    <w:rsid w:val="00240A42"/>
    <w:rsid w:val="00240E36"/>
    <w:rsid w:val="00240EDC"/>
    <w:rsid w:val="00241BDD"/>
    <w:rsid w:val="00243326"/>
    <w:rsid w:val="00252E18"/>
    <w:rsid w:val="002532AE"/>
    <w:rsid w:val="00261930"/>
    <w:rsid w:val="00261F3A"/>
    <w:rsid w:val="002630DC"/>
    <w:rsid w:val="002632AA"/>
    <w:rsid w:val="00264571"/>
    <w:rsid w:val="002666BA"/>
    <w:rsid w:val="00267CD7"/>
    <w:rsid w:val="002707EC"/>
    <w:rsid w:val="00270E11"/>
    <w:rsid w:val="00270F41"/>
    <w:rsid w:val="00271CB3"/>
    <w:rsid w:val="00273E22"/>
    <w:rsid w:val="002803D4"/>
    <w:rsid w:val="00280D1D"/>
    <w:rsid w:val="00281B10"/>
    <w:rsid w:val="00283650"/>
    <w:rsid w:val="00284817"/>
    <w:rsid w:val="00284BF3"/>
    <w:rsid w:val="00285402"/>
    <w:rsid w:val="002861D7"/>
    <w:rsid w:val="00286DA9"/>
    <w:rsid w:val="00287656"/>
    <w:rsid w:val="00287E5B"/>
    <w:rsid w:val="0029041A"/>
    <w:rsid w:val="00291039"/>
    <w:rsid w:val="00296C5C"/>
    <w:rsid w:val="002B091A"/>
    <w:rsid w:val="002B2B83"/>
    <w:rsid w:val="002B322B"/>
    <w:rsid w:val="002B5F82"/>
    <w:rsid w:val="002C185D"/>
    <w:rsid w:val="002C1CF3"/>
    <w:rsid w:val="002C44B1"/>
    <w:rsid w:val="002C6BE8"/>
    <w:rsid w:val="002F1DA2"/>
    <w:rsid w:val="002F401F"/>
    <w:rsid w:val="002F4A81"/>
    <w:rsid w:val="003059E8"/>
    <w:rsid w:val="00306F22"/>
    <w:rsid w:val="00306FB2"/>
    <w:rsid w:val="0031116A"/>
    <w:rsid w:val="00312CC0"/>
    <w:rsid w:val="00315BD7"/>
    <w:rsid w:val="003164FC"/>
    <w:rsid w:val="003344AB"/>
    <w:rsid w:val="00335E04"/>
    <w:rsid w:val="00337F45"/>
    <w:rsid w:val="00341BBB"/>
    <w:rsid w:val="00345BB0"/>
    <w:rsid w:val="003504A0"/>
    <w:rsid w:val="00351386"/>
    <w:rsid w:val="00354360"/>
    <w:rsid w:val="00354F41"/>
    <w:rsid w:val="00354FD7"/>
    <w:rsid w:val="00356008"/>
    <w:rsid w:val="00361852"/>
    <w:rsid w:val="00370F0A"/>
    <w:rsid w:val="00374CAE"/>
    <w:rsid w:val="003758A1"/>
    <w:rsid w:val="00377497"/>
    <w:rsid w:val="003821C9"/>
    <w:rsid w:val="00384084"/>
    <w:rsid w:val="003843BD"/>
    <w:rsid w:val="003865C7"/>
    <w:rsid w:val="00386C8E"/>
    <w:rsid w:val="00386FB4"/>
    <w:rsid w:val="00394768"/>
    <w:rsid w:val="00396DD4"/>
    <w:rsid w:val="00396E6E"/>
    <w:rsid w:val="003A43F5"/>
    <w:rsid w:val="003A4741"/>
    <w:rsid w:val="003A5ADF"/>
    <w:rsid w:val="003A6098"/>
    <w:rsid w:val="003B241B"/>
    <w:rsid w:val="003B5C33"/>
    <w:rsid w:val="003B61B1"/>
    <w:rsid w:val="003B796D"/>
    <w:rsid w:val="003C170C"/>
    <w:rsid w:val="003C3912"/>
    <w:rsid w:val="003D1F77"/>
    <w:rsid w:val="003D4838"/>
    <w:rsid w:val="003D7699"/>
    <w:rsid w:val="003E0128"/>
    <w:rsid w:val="003E1316"/>
    <w:rsid w:val="003E4778"/>
    <w:rsid w:val="003E4C73"/>
    <w:rsid w:val="003F197C"/>
    <w:rsid w:val="003F3150"/>
    <w:rsid w:val="003F3B9B"/>
    <w:rsid w:val="0040271E"/>
    <w:rsid w:val="00407809"/>
    <w:rsid w:val="00407B84"/>
    <w:rsid w:val="00412093"/>
    <w:rsid w:val="00421D46"/>
    <w:rsid w:val="004224AF"/>
    <w:rsid w:val="00422600"/>
    <w:rsid w:val="00423352"/>
    <w:rsid w:val="0043131E"/>
    <w:rsid w:val="00432543"/>
    <w:rsid w:val="004348C0"/>
    <w:rsid w:val="0043549C"/>
    <w:rsid w:val="00440703"/>
    <w:rsid w:val="00440915"/>
    <w:rsid w:val="00440960"/>
    <w:rsid w:val="00441099"/>
    <w:rsid w:val="00446953"/>
    <w:rsid w:val="00447A6F"/>
    <w:rsid w:val="004507A6"/>
    <w:rsid w:val="00454F76"/>
    <w:rsid w:val="004609B9"/>
    <w:rsid w:val="004654C2"/>
    <w:rsid w:val="004669BA"/>
    <w:rsid w:val="004732A3"/>
    <w:rsid w:val="00473832"/>
    <w:rsid w:val="0047388F"/>
    <w:rsid w:val="00477F88"/>
    <w:rsid w:val="00480224"/>
    <w:rsid w:val="00482381"/>
    <w:rsid w:val="00484781"/>
    <w:rsid w:val="00485009"/>
    <w:rsid w:val="00487854"/>
    <w:rsid w:val="004945F9"/>
    <w:rsid w:val="0049502A"/>
    <w:rsid w:val="004A30E5"/>
    <w:rsid w:val="004A3358"/>
    <w:rsid w:val="004A3829"/>
    <w:rsid w:val="004A3F0F"/>
    <w:rsid w:val="004B1E67"/>
    <w:rsid w:val="004C4879"/>
    <w:rsid w:val="004D30B2"/>
    <w:rsid w:val="004D499D"/>
    <w:rsid w:val="004D60FE"/>
    <w:rsid w:val="004D67B1"/>
    <w:rsid w:val="004E2F95"/>
    <w:rsid w:val="004E3FFC"/>
    <w:rsid w:val="004E4578"/>
    <w:rsid w:val="004E4D97"/>
    <w:rsid w:val="004E5067"/>
    <w:rsid w:val="004E6A2D"/>
    <w:rsid w:val="004F75FA"/>
    <w:rsid w:val="005018FF"/>
    <w:rsid w:val="00501F4C"/>
    <w:rsid w:val="005105C2"/>
    <w:rsid w:val="00510952"/>
    <w:rsid w:val="00520539"/>
    <w:rsid w:val="0052076B"/>
    <w:rsid w:val="00520CAF"/>
    <w:rsid w:val="00525234"/>
    <w:rsid w:val="0052796B"/>
    <w:rsid w:val="00527AB8"/>
    <w:rsid w:val="00531F66"/>
    <w:rsid w:val="00532839"/>
    <w:rsid w:val="00533C9C"/>
    <w:rsid w:val="00537308"/>
    <w:rsid w:val="005423B9"/>
    <w:rsid w:val="005431E4"/>
    <w:rsid w:val="00546DDC"/>
    <w:rsid w:val="00547B0B"/>
    <w:rsid w:val="005538E6"/>
    <w:rsid w:val="005551FC"/>
    <w:rsid w:val="005642C9"/>
    <w:rsid w:val="005651BC"/>
    <w:rsid w:val="0057090A"/>
    <w:rsid w:val="005754F5"/>
    <w:rsid w:val="00576CDA"/>
    <w:rsid w:val="00580859"/>
    <w:rsid w:val="00584068"/>
    <w:rsid w:val="0059397C"/>
    <w:rsid w:val="0059681A"/>
    <w:rsid w:val="005A2C65"/>
    <w:rsid w:val="005A48FD"/>
    <w:rsid w:val="005B02AE"/>
    <w:rsid w:val="005B1A73"/>
    <w:rsid w:val="005B43DA"/>
    <w:rsid w:val="005B623D"/>
    <w:rsid w:val="005C2658"/>
    <w:rsid w:val="005D7AD3"/>
    <w:rsid w:val="005E1C9D"/>
    <w:rsid w:val="005E59FE"/>
    <w:rsid w:val="005F34BB"/>
    <w:rsid w:val="005F39D8"/>
    <w:rsid w:val="005F405D"/>
    <w:rsid w:val="005F4B35"/>
    <w:rsid w:val="005F5A45"/>
    <w:rsid w:val="005F5BB4"/>
    <w:rsid w:val="005F71AB"/>
    <w:rsid w:val="006014C2"/>
    <w:rsid w:val="0060160C"/>
    <w:rsid w:val="00602D87"/>
    <w:rsid w:val="006060BD"/>
    <w:rsid w:val="00613F7F"/>
    <w:rsid w:val="00615686"/>
    <w:rsid w:val="00616D25"/>
    <w:rsid w:val="00617D8C"/>
    <w:rsid w:val="00621401"/>
    <w:rsid w:val="00622BA1"/>
    <w:rsid w:val="00623EFA"/>
    <w:rsid w:val="006261D9"/>
    <w:rsid w:val="00630BBF"/>
    <w:rsid w:val="00632AF3"/>
    <w:rsid w:val="0063508B"/>
    <w:rsid w:val="0063546E"/>
    <w:rsid w:val="00635880"/>
    <w:rsid w:val="00637789"/>
    <w:rsid w:val="00640E2C"/>
    <w:rsid w:val="00641699"/>
    <w:rsid w:val="00643D2E"/>
    <w:rsid w:val="00654325"/>
    <w:rsid w:val="006544D6"/>
    <w:rsid w:val="00655871"/>
    <w:rsid w:val="006575A3"/>
    <w:rsid w:val="00662D66"/>
    <w:rsid w:val="00664277"/>
    <w:rsid w:val="00664D2B"/>
    <w:rsid w:val="00670042"/>
    <w:rsid w:val="00670F64"/>
    <w:rsid w:val="0067401B"/>
    <w:rsid w:val="00675162"/>
    <w:rsid w:val="00682351"/>
    <w:rsid w:val="00687712"/>
    <w:rsid w:val="00693696"/>
    <w:rsid w:val="0069407C"/>
    <w:rsid w:val="00694358"/>
    <w:rsid w:val="006A2061"/>
    <w:rsid w:val="006A2646"/>
    <w:rsid w:val="006A4321"/>
    <w:rsid w:val="006B4E86"/>
    <w:rsid w:val="006B7964"/>
    <w:rsid w:val="006C19BA"/>
    <w:rsid w:val="006C2BA2"/>
    <w:rsid w:val="006C4631"/>
    <w:rsid w:val="006C5FD7"/>
    <w:rsid w:val="006C6546"/>
    <w:rsid w:val="006F1E3C"/>
    <w:rsid w:val="006F4B98"/>
    <w:rsid w:val="00700066"/>
    <w:rsid w:val="007004F7"/>
    <w:rsid w:val="0070081E"/>
    <w:rsid w:val="00704274"/>
    <w:rsid w:val="0070680D"/>
    <w:rsid w:val="00707A51"/>
    <w:rsid w:val="00711F49"/>
    <w:rsid w:val="00723F59"/>
    <w:rsid w:val="00724111"/>
    <w:rsid w:val="0073095F"/>
    <w:rsid w:val="00734DB4"/>
    <w:rsid w:val="00735640"/>
    <w:rsid w:val="00741AC4"/>
    <w:rsid w:val="00745EBE"/>
    <w:rsid w:val="00755758"/>
    <w:rsid w:val="00760512"/>
    <w:rsid w:val="007633CB"/>
    <w:rsid w:val="007650BF"/>
    <w:rsid w:val="007667C1"/>
    <w:rsid w:val="007801AF"/>
    <w:rsid w:val="007819A4"/>
    <w:rsid w:val="007839C5"/>
    <w:rsid w:val="00792ADA"/>
    <w:rsid w:val="00794BDB"/>
    <w:rsid w:val="007968A3"/>
    <w:rsid w:val="007A0125"/>
    <w:rsid w:val="007A1D18"/>
    <w:rsid w:val="007A44C0"/>
    <w:rsid w:val="007A7CB2"/>
    <w:rsid w:val="007B1F11"/>
    <w:rsid w:val="007B40CF"/>
    <w:rsid w:val="007C1845"/>
    <w:rsid w:val="007C6223"/>
    <w:rsid w:val="007C7A0E"/>
    <w:rsid w:val="007D49A4"/>
    <w:rsid w:val="007E0A5F"/>
    <w:rsid w:val="007E6938"/>
    <w:rsid w:val="007F0796"/>
    <w:rsid w:val="007F0A17"/>
    <w:rsid w:val="007F3E10"/>
    <w:rsid w:val="007F4CD4"/>
    <w:rsid w:val="00802135"/>
    <w:rsid w:val="008023D1"/>
    <w:rsid w:val="008046C5"/>
    <w:rsid w:val="00805434"/>
    <w:rsid w:val="00812722"/>
    <w:rsid w:val="00814708"/>
    <w:rsid w:val="008215D1"/>
    <w:rsid w:val="008413B5"/>
    <w:rsid w:val="00841AE1"/>
    <w:rsid w:val="0085001C"/>
    <w:rsid w:val="0085053D"/>
    <w:rsid w:val="008523F0"/>
    <w:rsid w:val="00855798"/>
    <w:rsid w:val="00856205"/>
    <w:rsid w:val="008600E7"/>
    <w:rsid w:val="00863AFE"/>
    <w:rsid w:val="00866E4B"/>
    <w:rsid w:val="008701E2"/>
    <w:rsid w:val="0087296A"/>
    <w:rsid w:val="00877B09"/>
    <w:rsid w:val="00880055"/>
    <w:rsid w:val="008808E0"/>
    <w:rsid w:val="0088233E"/>
    <w:rsid w:val="008860A3"/>
    <w:rsid w:val="0089161D"/>
    <w:rsid w:val="00892549"/>
    <w:rsid w:val="00892BF1"/>
    <w:rsid w:val="0089645E"/>
    <w:rsid w:val="008A17BE"/>
    <w:rsid w:val="008A4EBC"/>
    <w:rsid w:val="008C3E2F"/>
    <w:rsid w:val="008C5B64"/>
    <w:rsid w:val="008C6632"/>
    <w:rsid w:val="008D00F7"/>
    <w:rsid w:val="008D04EE"/>
    <w:rsid w:val="008E15DC"/>
    <w:rsid w:val="008E1671"/>
    <w:rsid w:val="008E1F13"/>
    <w:rsid w:val="008E50C6"/>
    <w:rsid w:val="008F1CB3"/>
    <w:rsid w:val="008F1F55"/>
    <w:rsid w:val="008F3138"/>
    <w:rsid w:val="008F6E5F"/>
    <w:rsid w:val="00903542"/>
    <w:rsid w:val="00907570"/>
    <w:rsid w:val="009174B2"/>
    <w:rsid w:val="0091768B"/>
    <w:rsid w:val="009256E6"/>
    <w:rsid w:val="00950F1F"/>
    <w:rsid w:val="00952BF6"/>
    <w:rsid w:val="009547BD"/>
    <w:rsid w:val="009550DA"/>
    <w:rsid w:val="009555A5"/>
    <w:rsid w:val="009568DD"/>
    <w:rsid w:val="00962382"/>
    <w:rsid w:val="00962732"/>
    <w:rsid w:val="009676E8"/>
    <w:rsid w:val="009741C8"/>
    <w:rsid w:val="0097566C"/>
    <w:rsid w:val="009765EA"/>
    <w:rsid w:val="00977A2D"/>
    <w:rsid w:val="00977D1B"/>
    <w:rsid w:val="00980179"/>
    <w:rsid w:val="009812B1"/>
    <w:rsid w:val="00981F74"/>
    <w:rsid w:val="009840BF"/>
    <w:rsid w:val="009846F6"/>
    <w:rsid w:val="0098608B"/>
    <w:rsid w:val="00986EDB"/>
    <w:rsid w:val="009914EA"/>
    <w:rsid w:val="009A2556"/>
    <w:rsid w:val="009A5C97"/>
    <w:rsid w:val="009B1E31"/>
    <w:rsid w:val="009B45C7"/>
    <w:rsid w:val="009B6925"/>
    <w:rsid w:val="009B72D4"/>
    <w:rsid w:val="009C1993"/>
    <w:rsid w:val="009C51E9"/>
    <w:rsid w:val="009D470B"/>
    <w:rsid w:val="009D49E5"/>
    <w:rsid w:val="009D4EF4"/>
    <w:rsid w:val="009D719D"/>
    <w:rsid w:val="009E17DB"/>
    <w:rsid w:val="009F08C6"/>
    <w:rsid w:val="009F25C6"/>
    <w:rsid w:val="009F4146"/>
    <w:rsid w:val="009F53C3"/>
    <w:rsid w:val="00A025EE"/>
    <w:rsid w:val="00A026C1"/>
    <w:rsid w:val="00A045D3"/>
    <w:rsid w:val="00A059CA"/>
    <w:rsid w:val="00A07028"/>
    <w:rsid w:val="00A14251"/>
    <w:rsid w:val="00A14784"/>
    <w:rsid w:val="00A15000"/>
    <w:rsid w:val="00A16DEC"/>
    <w:rsid w:val="00A17855"/>
    <w:rsid w:val="00A242FC"/>
    <w:rsid w:val="00A3112C"/>
    <w:rsid w:val="00A37534"/>
    <w:rsid w:val="00A400ED"/>
    <w:rsid w:val="00A4083A"/>
    <w:rsid w:val="00A41089"/>
    <w:rsid w:val="00A437FE"/>
    <w:rsid w:val="00A54F79"/>
    <w:rsid w:val="00A572A9"/>
    <w:rsid w:val="00A607E9"/>
    <w:rsid w:val="00A615D4"/>
    <w:rsid w:val="00A66525"/>
    <w:rsid w:val="00A670DD"/>
    <w:rsid w:val="00A67280"/>
    <w:rsid w:val="00A672B0"/>
    <w:rsid w:val="00A70F45"/>
    <w:rsid w:val="00A73C49"/>
    <w:rsid w:val="00A75173"/>
    <w:rsid w:val="00A7534D"/>
    <w:rsid w:val="00A77F81"/>
    <w:rsid w:val="00A8205E"/>
    <w:rsid w:val="00A855C5"/>
    <w:rsid w:val="00A900E3"/>
    <w:rsid w:val="00A94C11"/>
    <w:rsid w:val="00A9520B"/>
    <w:rsid w:val="00AA1887"/>
    <w:rsid w:val="00AA215E"/>
    <w:rsid w:val="00AA2239"/>
    <w:rsid w:val="00AA347F"/>
    <w:rsid w:val="00AA6D91"/>
    <w:rsid w:val="00AB40D5"/>
    <w:rsid w:val="00AC124F"/>
    <w:rsid w:val="00AD1329"/>
    <w:rsid w:val="00AD39D3"/>
    <w:rsid w:val="00AD3E3F"/>
    <w:rsid w:val="00AD66AC"/>
    <w:rsid w:val="00AD7EB7"/>
    <w:rsid w:val="00AE3148"/>
    <w:rsid w:val="00AE402B"/>
    <w:rsid w:val="00AE49A7"/>
    <w:rsid w:val="00AE5850"/>
    <w:rsid w:val="00AF19E1"/>
    <w:rsid w:val="00AF40B2"/>
    <w:rsid w:val="00AF5B47"/>
    <w:rsid w:val="00AF6CC1"/>
    <w:rsid w:val="00AF7409"/>
    <w:rsid w:val="00B011DB"/>
    <w:rsid w:val="00B022B2"/>
    <w:rsid w:val="00B02633"/>
    <w:rsid w:val="00B05062"/>
    <w:rsid w:val="00B07B50"/>
    <w:rsid w:val="00B11DE9"/>
    <w:rsid w:val="00B14CD6"/>
    <w:rsid w:val="00B222A1"/>
    <w:rsid w:val="00B2656F"/>
    <w:rsid w:val="00B2671A"/>
    <w:rsid w:val="00B338A3"/>
    <w:rsid w:val="00B41837"/>
    <w:rsid w:val="00B43CC4"/>
    <w:rsid w:val="00B47E0D"/>
    <w:rsid w:val="00B5248A"/>
    <w:rsid w:val="00B524F8"/>
    <w:rsid w:val="00B529A7"/>
    <w:rsid w:val="00B53C1C"/>
    <w:rsid w:val="00B5687C"/>
    <w:rsid w:val="00B57B04"/>
    <w:rsid w:val="00B620B4"/>
    <w:rsid w:val="00B715EC"/>
    <w:rsid w:val="00B722D6"/>
    <w:rsid w:val="00B73B28"/>
    <w:rsid w:val="00B777DF"/>
    <w:rsid w:val="00B809E6"/>
    <w:rsid w:val="00B8432D"/>
    <w:rsid w:val="00B94330"/>
    <w:rsid w:val="00BA0F16"/>
    <w:rsid w:val="00BA13E4"/>
    <w:rsid w:val="00BA68F6"/>
    <w:rsid w:val="00BB4174"/>
    <w:rsid w:val="00BB5570"/>
    <w:rsid w:val="00BB67D6"/>
    <w:rsid w:val="00BB6D32"/>
    <w:rsid w:val="00BB6F40"/>
    <w:rsid w:val="00BC6CF4"/>
    <w:rsid w:val="00BC799A"/>
    <w:rsid w:val="00BD3698"/>
    <w:rsid w:val="00BD6E45"/>
    <w:rsid w:val="00BD7824"/>
    <w:rsid w:val="00BE01E1"/>
    <w:rsid w:val="00BE5742"/>
    <w:rsid w:val="00BE6FBE"/>
    <w:rsid w:val="00BE7711"/>
    <w:rsid w:val="00BF1A4E"/>
    <w:rsid w:val="00BF3105"/>
    <w:rsid w:val="00C00D5D"/>
    <w:rsid w:val="00C0153B"/>
    <w:rsid w:val="00C019D3"/>
    <w:rsid w:val="00C01E8C"/>
    <w:rsid w:val="00C0460C"/>
    <w:rsid w:val="00C078BA"/>
    <w:rsid w:val="00C12433"/>
    <w:rsid w:val="00C1247A"/>
    <w:rsid w:val="00C13BAD"/>
    <w:rsid w:val="00C13EA8"/>
    <w:rsid w:val="00C16301"/>
    <w:rsid w:val="00C21BDA"/>
    <w:rsid w:val="00C2412B"/>
    <w:rsid w:val="00C26278"/>
    <w:rsid w:val="00C26BFB"/>
    <w:rsid w:val="00C300D7"/>
    <w:rsid w:val="00C30C77"/>
    <w:rsid w:val="00C36A19"/>
    <w:rsid w:val="00C42058"/>
    <w:rsid w:val="00C42620"/>
    <w:rsid w:val="00C44157"/>
    <w:rsid w:val="00C5029B"/>
    <w:rsid w:val="00C52AEB"/>
    <w:rsid w:val="00C56996"/>
    <w:rsid w:val="00C57048"/>
    <w:rsid w:val="00C572E7"/>
    <w:rsid w:val="00C60ED0"/>
    <w:rsid w:val="00C62C9E"/>
    <w:rsid w:val="00C638D5"/>
    <w:rsid w:val="00C70FC4"/>
    <w:rsid w:val="00C71390"/>
    <w:rsid w:val="00C762F7"/>
    <w:rsid w:val="00C768AB"/>
    <w:rsid w:val="00C82795"/>
    <w:rsid w:val="00C83BA4"/>
    <w:rsid w:val="00C85872"/>
    <w:rsid w:val="00C85EDD"/>
    <w:rsid w:val="00C957A6"/>
    <w:rsid w:val="00C97933"/>
    <w:rsid w:val="00CA31CD"/>
    <w:rsid w:val="00CA3B39"/>
    <w:rsid w:val="00CA4BF6"/>
    <w:rsid w:val="00CA695F"/>
    <w:rsid w:val="00CA7CAC"/>
    <w:rsid w:val="00CB0A15"/>
    <w:rsid w:val="00CB1949"/>
    <w:rsid w:val="00CB58F3"/>
    <w:rsid w:val="00CB71F2"/>
    <w:rsid w:val="00CC13C9"/>
    <w:rsid w:val="00CC37BC"/>
    <w:rsid w:val="00CC7CFB"/>
    <w:rsid w:val="00CD18C5"/>
    <w:rsid w:val="00CD3DE3"/>
    <w:rsid w:val="00CD59A4"/>
    <w:rsid w:val="00CD7BA2"/>
    <w:rsid w:val="00CE492A"/>
    <w:rsid w:val="00CE4C49"/>
    <w:rsid w:val="00CE7737"/>
    <w:rsid w:val="00CE7C6E"/>
    <w:rsid w:val="00CF23DC"/>
    <w:rsid w:val="00CF3957"/>
    <w:rsid w:val="00CF43E8"/>
    <w:rsid w:val="00CF5BA7"/>
    <w:rsid w:val="00CF64D2"/>
    <w:rsid w:val="00CF72D4"/>
    <w:rsid w:val="00CF7452"/>
    <w:rsid w:val="00D03660"/>
    <w:rsid w:val="00D038BB"/>
    <w:rsid w:val="00D04429"/>
    <w:rsid w:val="00D15DA6"/>
    <w:rsid w:val="00D16079"/>
    <w:rsid w:val="00D206C8"/>
    <w:rsid w:val="00D21B65"/>
    <w:rsid w:val="00D21D2F"/>
    <w:rsid w:val="00D230D4"/>
    <w:rsid w:val="00D23817"/>
    <w:rsid w:val="00D24B93"/>
    <w:rsid w:val="00D2564C"/>
    <w:rsid w:val="00D267E2"/>
    <w:rsid w:val="00D271DB"/>
    <w:rsid w:val="00D36F76"/>
    <w:rsid w:val="00D37285"/>
    <w:rsid w:val="00D41CA6"/>
    <w:rsid w:val="00D4206B"/>
    <w:rsid w:val="00D467A5"/>
    <w:rsid w:val="00D4728E"/>
    <w:rsid w:val="00D47B59"/>
    <w:rsid w:val="00D53907"/>
    <w:rsid w:val="00D5600A"/>
    <w:rsid w:val="00D56B0D"/>
    <w:rsid w:val="00D60934"/>
    <w:rsid w:val="00D65CC7"/>
    <w:rsid w:val="00D66726"/>
    <w:rsid w:val="00D66B7B"/>
    <w:rsid w:val="00D66CC2"/>
    <w:rsid w:val="00D67ED3"/>
    <w:rsid w:val="00D75936"/>
    <w:rsid w:val="00D7686C"/>
    <w:rsid w:val="00D83A4D"/>
    <w:rsid w:val="00D83B4D"/>
    <w:rsid w:val="00D869B5"/>
    <w:rsid w:val="00D8770C"/>
    <w:rsid w:val="00D8794A"/>
    <w:rsid w:val="00D91216"/>
    <w:rsid w:val="00D92ED2"/>
    <w:rsid w:val="00D94BD0"/>
    <w:rsid w:val="00DA608A"/>
    <w:rsid w:val="00DA766C"/>
    <w:rsid w:val="00DB7708"/>
    <w:rsid w:val="00DB7C91"/>
    <w:rsid w:val="00DC0C55"/>
    <w:rsid w:val="00DC3E7A"/>
    <w:rsid w:val="00DC5213"/>
    <w:rsid w:val="00DC7745"/>
    <w:rsid w:val="00DD3363"/>
    <w:rsid w:val="00DD4119"/>
    <w:rsid w:val="00DD5019"/>
    <w:rsid w:val="00DE1AEF"/>
    <w:rsid w:val="00DE3ED4"/>
    <w:rsid w:val="00DE5C19"/>
    <w:rsid w:val="00DF48BD"/>
    <w:rsid w:val="00DF6D79"/>
    <w:rsid w:val="00E00A3C"/>
    <w:rsid w:val="00E01517"/>
    <w:rsid w:val="00E03022"/>
    <w:rsid w:val="00E03209"/>
    <w:rsid w:val="00E04146"/>
    <w:rsid w:val="00E06B18"/>
    <w:rsid w:val="00E07720"/>
    <w:rsid w:val="00E15FDA"/>
    <w:rsid w:val="00E16142"/>
    <w:rsid w:val="00E16FAC"/>
    <w:rsid w:val="00E216F5"/>
    <w:rsid w:val="00E22472"/>
    <w:rsid w:val="00E23839"/>
    <w:rsid w:val="00E24666"/>
    <w:rsid w:val="00E256CA"/>
    <w:rsid w:val="00E265B8"/>
    <w:rsid w:val="00E2684A"/>
    <w:rsid w:val="00E312A1"/>
    <w:rsid w:val="00E318CB"/>
    <w:rsid w:val="00E31FD1"/>
    <w:rsid w:val="00E32D09"/>
    <w:rsid w:val="00E33C78"/>
    <w:rsid w:val="00E370AB"/>
    <w:rsid w:val="00E40387"/>
    <w:rsid w:val="00E40892"/>
    <w:rsid w:val="00E441D3"/>
    <w:rsid w:val="00E44945"/>
    <w:rsid w:val="00E46296"/>
    <w:rsid w:val="00E549C2"/>
    <w:rsid w:val="00E5525A"/>
    <w:rsid w:val="00E55582"/>
    <w:rsid w:val="00E56DEC"/>
    <w:rsid w:val="00E658AE"/>
    <w:rsid w:val="00E658FF"/>
    <w:rsid w:val="00E660EC"/>
    <w:rsid w:val="00E70C88"/>
    <w:rsid w:val="00E711A9"/>
    <w:rsid w:val="00E74E4A"/>
    <w:rsid w:val="00E75036"/>
    <w:rsid w:val="00E84598"/>
    <w:rsid w:val="00E859D7"/>
    <w:rsid w:val="00E8706B"/>
    <w:rsid w:val="00EA0764"/>
    <w:rsid w:val="00EA70EF"/>
    <w:rsid w:val="00EB2DED"/>
    <w:rsid w:val="00EB3BDD"/>
    <w:rsid w:val="00EB3CD8"/>
    <w:rsid w:val="00EB6AB7"/>
    <w:rsid w:val="00EB75EF"/>
    <w:rsid w:val="00EC196E"/>
    <w:rsid w:val="00EC3243"/>
    <w:rsid w:val="00EC6A4C"/>
    <w:rsid w:val="00ED11E5"/>
    <w:rsid w:val="00ED5C41"/>
    <w:rsid w:val="00EE045A"/>
    <w:rsid w:val="00EE09EB"/>
    <w:rsid w:val="00EE1A48"/>
    <w:rsid w:val="00EE3481"/>
    <w:rsid w:val="00EE48D9"/>
    <w:rsid w:val="00EE5B21"/>
    <w:rsid w:val="00EF4EC7"/>
    <w:rsid w:val="00F04075"/>
    <w:rsid w:val="00F20167"/>
    <w:rsid w:val="00F238E5"/>
    <w:rsid w:val="00F27096"/>
    <w:rsid w:val="00F2762C"/>
    <w:rsid w:val="00F3308F"/>
    <w:rsid w:val="00F343D5"/>
    <w:rsid w:val="00F3728B"/>
    <w:rsid w:val="00F37F87"/>
    <w:rsid w:val="00F4073D"/>
    <w:rsid w:val="00F4185A"/>
    <w:rsid w:val="00F453CF"/>
    <w:rsid w:val="00F457A2"/>
    <w:rsid w:val="00F4666B"/>
    <w:rsid w:val="00F5087A"/>
    <w:rsid w:val="00F5135E"/>
    <w:rsid w:val="00F53878"/>
    <w:rsid w:val="00F56161"/>
    <w:rsid w:val="00F612CD"/>
    <w:rsid w:val="00F63072"/>
    <w:rsid w:val="00F64CC2"/>
    <w:rsid w:val="00F67195"/>
    <w:rsid w:val="00F6751C"/>
    <w:rsid w:val="00F7212C"/>
    <w:rsid w:val="00F72C08"/>
    <w:rsid w:val="00F80FAE"/>
    <w:rsid w:val="00F82EA0"/>
    <w:rsid w:val="00F85188"/>
    <w:rsid w:val="00F85551"/>
    <w:rsid w:val="00F85F52"/>
    <w:rsid w:val="00F866A9"/>
    <w:rsid w:val="00F869B7"/>
    <w:rsid w:val="00F918BB"/>
    <w:rsid w:val="00FA4755"/>
    <w:rsid w:val="00FA5FBE"/>
    <w:rsid w:val="00FA6C3A"/>
    <w:rsid w:val="00FB0155"/>
    <w:rsid w:val="00FB68B3"/>
    <w:rsid w:val="00FC1996"/>
    <w:rsid w:val="00FC1BC6"/>
    <w:rsid w:val="00FC1DAE"/>
    <w:rsid w:val="00FC2532"/>
    <w:rsid w:val="00FC2A4E"/>
    <w:rsid w:val="00FC4481"/>
    <w:rsid w:val="00FC5335"/>
    <w:rsid w:val="00FC59AC"/>
    <w:rsid w:val="00FD0F29"/>
    <w:rsid w:val="00FD1C7A"/>
    <w:rsid w:val="00FD4903"/>
    <w:rsid w:val="00FD4AA3"/>
    <w:rsid w:val="00FD534E"/>
    <w:rsid w:val="00FD5748"/>
    <w:rsid w:val="00FE05B8"/>
    <w:rsid w:val="00FE0BED"/>
    <w:rsid w:val="00FE2AA7"/>
    <w:rsid w:val="00FE2F39"/>
    <w:rsid w:val="00FE7B3B"/>
    <w:rsid w:val="00FF498E"/>
    <w:rsid w:val="7C7DC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3E7408"/>
  <w15:docId w15:val="{8D2920DC-47D1-410F-A383-ABBAB9AFD2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qFormat="1"/>
    <w:lsdException w:name="heading 2" w:uiPriority="0" w:semiHidden="1" w:unhideWhenUsed="1" w:qFormat="1"/>
    <w:lsdException w:name="heading 3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D230D4"/>
    <w:pPr>
      <w:spacing w:after="0" w:line="240" w:lineRule="auto"/>
      <w:jc w:val="both"/>
    </w:pPr>
    <w:rPr>
      <w:rFonts w:ascii="Arial" w:hAnsi="Arial" w:eastAsia="Cambria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9"/>
    <w:qFormat/>
    <w:rsid w:val="00D230D4"/>
    <w:pPr>
      <w:numPr>
        <w:numId w:val="6"/>
      </w:numPr>
      <w:outlineLvl w:val="0"/>
    </w:pPr>
    <w:rPr>
      <w:rFonts w:cs="Arial"/>
      <w:b/>
    </w:rPr>
  </w:style>
  <w:style w:type="paragraph" w:styleId="Titre2">
    <w:name w:val="heading 2"/>
    <w:basedOn w:val="Normal"/>
    <w:next w:val="Normal"/>
    <w:link w:val="Titre2Car"/>
    <w:qFormat/>
    <w:rsid w:val="00D230D4"/>
    <w:pPr>
      <w:keepNext/>
      <w:numPr>
        <w:ilvl w:val="1"/>
        <w:numId w:val="6"/>
      </w:numPr>
      <w:spacing w:before="240" w:after="60"/>
      <w:outlineLvl w:val="1"/>
    </w:pPr>
    <w:rPr>
      <w:rFonts w:eastAsia="Times New Roman"/>
      <w:b/>
      <w:bCs/>
      <w:i/>
      <w:iCs/>
      <w:szCs w:val="28"/>
    </w:rPr>
  </w:style>
  <w:style w:type="paragraph" w:styleId="Titre3">
    <w:name w:val="heading 3"/>
    <w:basedOn w:val="Normal"/>
    <w:next w:val="Normal"/>
    <w:link w:val="Titre3Car"/>
    <w:uiPriority w:val="99"/>
    <w:qFormat/>
    <w:rsid w:val="00D230D4"/>
    <w:pPr>
      <w:keepNext/>
      <w:widowControl w:val="0"/>
      <w:numPr>
        <w:ilvl w:val="2"/>
        <w:numId w:val="6"/>
      </w:numPr>
      <w:pBdr>
        <w:bottom w:val="single" w:color="auto" w:sz="4" w:space="1"/>
      </w:pBdr>
      <w:suppressAutoHyphens/>
      <w:autoSpaceDE w:val="0"/>
      <w:autoSpaceDN w:val="0"/>
      <w:adjustRightInd w:val="0"/>
      <w:spacing w:after="240"/>
      <w:textAlignment w:val="center"/>
      <w:outlineLvl w:val="2"/>
    </w:pPr>
    <w:rPr>
      <w:rFonts w:cs="ArialMT"/>
      <w:b/>
      <w:bCs/>
      <w:color w:val="000000"/>
      <w:sz w:val="28"/>
      <w:szCs w:val="36"/>
      <w:lang w:eastAsia="fr-FR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D230D4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D230D4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D230D4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D230D4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D230D4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D230D4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1Car" w:customStyle="1">
    <w:name w:val="Titre 1 Car"/>
    <w:link w:val="Titre1"/>
    <w:uiPriority w:val="99"/>
    <w:rsid w:val="00D230D4"/>
    <w:rPr>
      <w:rFonts w:ascii="Arial" w:hAnsi="Arial" w:eastAsia="Cambria" w:cs="Arial"/>
      <w:b/>
      <w:sz w:val="24"/>
      <w:szCs w:val="24"/>
    </w:rPr>
  </w:style>
  <w:style w:type="paragraph" w:styleId="NormalWeb">
    <w:name w:val="Normal (Web)"/>
    <w:basedOn w:val="Normal"/>
    <w:uiPriority w:val="99"/>
    <w:unhideWhenUsed/>
    <w:rsid w:val="00386C8E"/>
    <w:pPr>
      <w:spacing w:before="100" w:beforeAutospacing="1" w:after="100" w:afterAutospacing="1"/>
    </w:pPr>
    <w:rPr>
      <w:rFonts w:ascii="Times New Roman" w:hAnsi="Times New Roman" w:eastAsia="Times New Roman"/>
      <w:lang w:eastAsia="fr-FR"/>
    </w:rPr>
  </w:style>
  <w:style w:type="paragraph" w:styleId="Textedebulles">
    <w:name w:val="Balloon Text"/>
    <w:basedOn w:val="Normal"/>
    <w:link w:val="TextedebullesCar"/>
    <w:rsid w:val="00D230D4"/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link w:val="Textedebulles"/>
    <w:rsid w:val="00D230D4"/>
    <w:rPr>
      <w:rFonts w:ascii="Tahoma" w:hAnsi="Tahoma" w:eastAsia="Cambria" w:cs="Tahoma"/>
      <w:sz w:val="16"/>
      <w:szCs w:val="16"/>
    </w:rPr>
  </w:style>
  <w:style w:type="character" w:styleId="Titre2Car" w:customStyle="1">
    <w:name w:val="Titre 2 Car"/>
    <w:link w:val="Titre2"/>
    <w:rsid w:val="00D230D4"/>
    <w:rPr>
      <w:rFonts w:ascii="Arial" w:hAnsi="Arial" w:eastAsia="Times New Roman" w:cs="Times New Roman"/>
      <w:b/>
      <w:bCs/>
      <w:i/>
      <w:iCs/>
      <w:sz w:val="24"/>
      <w:szCs w:val="28"/>
    </w:rPr>
  </w:style>
  <w:style w:type="character" w:styleId="definition" w:customStyle="1">
    <w:name w:val="definition"/>
    <w:basedOn w:val="Policepardfaut"/>
    <w:rsid w:val="00E03209"/>
  </w:style>
  <w:style w:type="character" w:styleId="Lienhypertexte">
    <w:name w:val="Hyperlink"/>
    <w:basedOn w:val="Policepardfaut"/>
    <w:uiPriority w:val="99"/>
    <w:semiHidden/>
    <w:unhideWhenUsed/>
    <w:rsid w:val="00E03209"/>
    <w:rPr>
      <w:color w:val="000000"/>
      <w:u w:val="single"/>
    </w:rPr>
  </w:style>
  <w:style w:type="character" w:styleId="lev">
    <w:name w:val="Strong"/>
    <w:basedOn w:val="Policepardfaut"/>
    <w:uiPriority w:val="22"/>
    <w:qFormat/>
    <w:rsid w:val="00E03209"/>
    <w:rPr>
      <w:b/>
      <w:bCs/>
    </w:rPr>
  </w:style>
  <w:style w:type="paragraph" w:styleId="Style1" w:customStyle="1">
    <w:name w:val="Style1"/>
    <w:basedOn w:val="Normal"/>
    <w:qFormat/>
    <w:rsid w:val="00E03209"/>
    <w:pPr>
      <w:numPr>
        <w:numId w:val="1"/>
      </w:numPr>
      <w:ind w:left="1068"/>
    </w:pPr>
    <w:rPr>
      <w:rFonts w:cstheme="minorHAnsi"/>
    </w:rPr>
  </w:style>
  <w:style w:type="paragraph" w:styleId="Style2" w:customStyle="1">
    <w:name w:val="Style2"/>
    <w:basedOn w:val="Normal"/>
    <w:qFormat/>
    <w:rsid w:val="004E4D97"/>
    <w:pPr>
      <w:numPr>
        <w:numId w:val="2"/>
      </w:numPr>
      <w:ind w:left="1776"/>
    </w:pPr>
    <w:rPr>
      <w:color w:val="000000"/>
    </w:rPr>
  </w:style>
  <w:style w:type="table" w:styleId="Grilledutableau">
    <w:name w:val="Table Grid"/>
    <w:basedOn w:val="TableauNormal"/>
    <w:uiPriority w:val="59"/>
    <w:rsid w:val="00D230D4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re3Car" w:customStyle="1">
    <w:name w:val="Titre 3 Car"/>
    <w:link w:val="Titre3"/>
    <w:uiPriority w:val="99"/>
    <w:rsid w:val="00D230D4"/>
    <w:rPr>
      <w:rFonts w:ascii="Arial" w:hAnsi="Arial" w:eastAsia="Cambria" w:cs="ArialMT"/>
      <w:b/>
      <w:bCs/>
      <w:color w:val="000000"/>
      <w:sz w:val="28"/>
      <w:szCs w:val="36"/>
      <w:lang w:eastAsia="fr-FR"/>
    </w:rPr>
  </w:style>
  <w:style w:type="paragraph" w:styleId="question" w:customStyle="1">
    <w:name w:val="question"/>
    <w:basedOn w:val="questions"/>
    <w:qFormat/>
    <w:rsid w:val="00C078BA"/>
  </w:style>
  <w:style w:type="paragraph" w:styleId="Paragraphedeliste">
    <w:name w:val="List Paragraph"/>
    <w:basedOn w:val="Normal"/>
    <w:link w:val="ParagraphedelisteCar"/>
    <w:uiPriority w:val="34"/>
    <w:qFormat/>
    <w:rsid w:val="00D230D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rsid w:val="00D230D4"/>
    <w:pPr>
      <w:tabs>
        <w:tab w:val="center" w:pos="4536"/>
        <w:tab w:val="right" w:pos="9072"/>
      </w:tabs>
    </w:pPr>
  </w:style>
  <w:style w:type="character" w:styleId="En-tteCar" w:customStyle="1">
    <w:name w:val="En-tête Car"/>
    <w:link w:val="En-tte"/>
    <w:uiPriority w:val="99"/>
    <w:rsid w:val="00D230D4"/>
    <w:rPr>
      <w:rFonts w:ascii="Arial" w:hAnsi="Arial" w:eastAsia="Cambria"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rsid w:val="00D230D4"/>
    <w:pPr>
      <w:tabs>
        <w:tab w:val="center" w:pos="4536"/>
        <w:tab w:val="right" w:pos="9072"/>
      </w:tabs>
    </w:pPr>
    <w:rPr>
      <w:rFonts w:cs="Arial"/>
      <w:b/>
    </w:rPr>
  </w:style>
  <w:style w:type="character" w:styleId="PieddepageCar" w:customStyle="1">
    <w:name w:val="Pied de page Car"/>
    <w:link w:val="Pieddepage"/>
    <w:uiPriority w:val="99"/>
    <w:rsid w:val="00D230D4"/>
    <w:rPr>
      <w:rFonts w:ascii="Arial" w:hAnsi="Arial" w:eastAsia="Cambria" w:cs="Arial"/>
      <w:b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9F53C3"/>
    <w:rPr>
      <w:color w:val="808080"/>
    </w:rPr>
  </w:style>
  <w:style w:type="paragraph" w:styleId="Style3" w:customStyle="1">
    <w:name w:val="Style3"/>
    <w:basedOn w:val="Titre2"/>
    <w:qFormat/>
    <w:rsid w:val="0029041A"/>
    <w:pPr>
      <w:numPr>
        <w:numId w:val="3"/>
      </w:numPr>
      <w:ind w:left="1776"/>
    </w:pPr>
  </w:style>
  <w:style w:type="character" w:styleId="sous-paragraphe" w:customStyle="1">
    <w:name w:val="sous-paragraphe"/>
    <w:basedOn w:val="Policepardfaut"/>
    <w:rsid w:val="004669BA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165F55"/>
    <w:rPr>
      <w:rFonts w:ascii="Tahoma" w:hAnsi="Tahoma" w:cs="Tahoma"/>
      <w:sz w:val="16"/>
      <w:szCs w:val="16"/>
    </w:rPr>
  </w:style>
  <w:style w:type="character" w:styleId="ExplorateurdedocumentsCar" w:customStyle="1">
    <w:name w:val="Explorateur de documents Car"/>
    <w:basedOn w:val="Policepardfaut"/>
    <w:link w:val="Explorateurdedocuments"/>
    <w:uiPriority w:val="99"/>
    <w:semiHidden/>
    <w:rsid w:val="00165F55"/>
    <w:rPr>
      <w:rFonts w:ascii="Tahoma" w:hAnsi="Tahoma" w:cs="Tahoma"/>
      <w:sz w:val="16"/>
      <w:szCs w:val="16"/>
    </w:rPr>
  </w:style>
  <w:style w:type="character" w:styleId="Titre4Car" w:customStyle="1">
    <w:name w:val="Titre 4 Car"/>
    <w:basedOn w:val="Policepardfaut"/>
    <w:link w:val="Titre4"/>
    <w:semiHidden/>
    <w:rsid w:val="00D230D4"/>
    <w:rPr>
      <w:rFonts w:asciiTheme="majorHAnsi" w:hAnsiTheme="majorHAnsi" w:eastAsiaTheme="majorEastAsia" w:cstheme="majorBidi"/>
      <w:b/>
      <w:bCs/>
      <w:i/>
      <w:iCs/>
      <w:color w:val="4F81BD" w:themeColor="accent1"/>
      <w:sz w:val="24"/>
      <w:szCs w:val="24"/>
    </w:rPr>
  </w:style>
  <w:style w:type="character" w:styleId="Titre5Car" w:customStyle="1">
    <w:name w:val="Titre 5 Car"/>
    <w:basedOn w:val="Policepardfaut"/>
    <w:link w:val="Titre5"/>
    <w:semiHidden/>
    <w:rsid w:val="00D230D4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Titre6Car" w:customStyle="1">
    <w:name w:val="Titre 6 Car"/>
    <w:basedOn w:val="Policepardfaut"/>
    <w:link w:val="Titre6"/>
    <w:semiHidden/>
    <w:rsid w:val="00D230D4"/>
    <w:rPr>
      <w:rFonts w:asciiTheme="majorHAnsi" w:hAnsiTheme="majorHAnsi" w:eastAsiaTheme="majorEastAsia" w:cstheme="majorBidi"/>
      <w:i/>
      <w:iCs/>
      <w:color w:val="243F60" w:themeColor="accent1" w:themeShade="7F"/>
      <w:sz w:val="24"/>
      <w:szCs w:val="24"/>
    </w:rPr>
  </w:style>
  <w:style w:type="character" w:styleId="Titre7Car" w:customStyle="1">
    <w:name w:val="Titre 7 Car"/>
    <w:basedOn w:val="Policepardfaut"/>
    <w:link w:val="Titre7"/>
    <w:semiHidden/>
    <w:rsid w:val="00D230D4"/>
    <w:rPr>
      <w:rFonts w:asciiTheme="majorHAnsi" w:hAnsiTheme="majorHAnsi" w:eastAsiaTheme="majorEastAsia" w:cstheme="majorBidi"/>
      <w:i/>
      <w:iCs/>
      <w:color w:val="404040" w:themeColor="text1" w:themeTint="BF"/>
      <w:sz w:val="24"/>
      <w:szCs w:val="24"/>
    </w:rPr>
  </w:style>
  <w:style w:type="character" w:styleId="Titre8Car" w:customStyle="1">
    <w:name w:val="Titre 8 Car"/>
    <w:basedOn w:val="Policepardfaut"/>
    <w:link w:val="Titre8"/>
    <w:semiHidden/>
    <w:rsid w:val="00D230D4"/>
    <w:rPr>
      <w:rFonts w:asciiTheme="majorHAnsi" w:hAnsiTheme="majorHAnsi" w:eastAsiaTheme="majorEastAsia" w:cstheme="majorBidi"/>
      <w:color w:val="404040" w:themeColor="text1" w:themeTint="BF"/>
      <w:sz w:val="20"/>
      <w:szCs w:val="20"/>
    </w:rPr>
  </w:style>
  <w:style w:type="character" w:styleId="Titre9Car" w:customStyle="1">
    <w:name w:val="Titre 9 Car"/>
    <w:basedOn w:val="Policepardfaut"/>
    <w:link w:val="Titre9"/>
    <w:semiHidden/>
    <w:rsid w:val="00D230D4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Paragraphestandard" w:customStyle="1">
    <w:name w:val="[Paragraphe standard]"/>
    <w:basedOn w:val="Normal"/>
    <w:uiPriority w:val="99"/>
    <w:rsid w:val="00D230D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ErasITC-Light" w:hAnsi="ErasITC-Light" w:cs="ErasITC-Light"/>
      <w:color w:val="000000"/>
      <w:lang w:eastAsia="fr-FR"/>
    </w:rPr>
  </w:style>
  <w:style w:type="paragraph" w:styleId="Aucunstyledeparagraphe" w:customStyle="1">
    <w:name w:val="[Aucun style de paragraphe]"/>
    <w:rsid w:val="00D230D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ErasITC-Light" w:hAnsi="ErasITC-Light" w:eastAsia="Cambria" w:cs="ErasITC-Light"/>
      <w:color w:val="000000"/>
      <w:sz w:val="24"/>
      <w:szCs w:val="24"/>
      <w:lang w:eastAsia="fr-FR"/>
    </w:rPr>
  </w:style>
  <w:style w:type="character" w:styleId="Numrodepage">
    <w:name w:val="page number"/>
    <w:basedOn w:val="Policepardfaut"/>
    <w:rsid w:val="00D230D4"/>
  </w:style>
  <w:style w:type="paragraph" w:styleId="Grilleclaire-Accent31" w:customStyle="1">
    <w:name w:val="Grille claire - Accent 31"/>
    <w:basedOn w:val="Normal"/>
    <w:uiPriority w:val="34"/>
    <w:qFormat/>
    <w:rsid w:val="00D230D4"/>
    <w:pPr>
      <w:spacing w:line="276" w:lineRule="auto"/>
      <w:ind w:left="720"/>
      <w:contextualSpacing/>
    </w:pPr>
    <w:rPr>
      <w:rFonts w:ascii="Calibri" w:hAnsi="Calibri" w:eastAsia="Calibri"/>
      <w:sz w:val="22"/>
      <w:szCs w:val="22"/>
    </w:rPr>
  </w:style>
  <w:style w:type="paragraph" w:styleId="Corpsdetexte2">
    <w:name w:val="Body Text 2"/>
    <w:basedOn w:val="Normal"/>
    <w:link w:val="Corpsdetexte2Car"/>
    <w:rsid w:val="00D230D4"/>
    <w:pPr>
      <w:spacing w:after="120" w:line="480" w:lineRule="auto"/>
    </w:pPr>
    <w:rPr>
      <w:rFonts w:ascii="Times New Roman" w:hAnsi="Times New Roman" w:eastAsia="Times New Roman"/>
      <w:lang w:eastAsia="fr-FR"/>
    </w:rPr>
  </w:style>
  <w:style w:type="character" w:styleId="Corpsdetexte2Car" w:customStyle="1">
    <w:name w:val="Corps de texte 2 Car"/>
    <w:link w:val="Corpsdetexte2"/>
    <w:rsid w:val="00D230D4"/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Corpsniveau3" w:customStyle="1">
    <w:name w:val="Corps niveau 3"/>
    <w:basedOn w:val="Normal"/>
    <w:rsid w:val="00D230D4"/>
    <w:pPr>
      <w:spacing w:before="120" w:after="120"/>
      <w:ind w:left="907"/>
    </w:pPr>
    <w:rPr>
      <w:rFonts w:eastAsia="Times New Roman"/>
      <w:lang w:eastAsia="fr-FR"/>
    </w:rPr>
  </w:style>
  <w:style w:type="paragraph" w:styleId="Corpsenum-3" w:customStyle="1">
    <w:name w:val="Corps enum-3"/>
    <w:basedOn w:val="Corpsniveau3"/>
    <w:rsid w:val="00D230D4"/>
    <w:pPr>
      <w:numPr>
        <w:numId w:val="4"/>
      </w:numPr>
      <w:spacing w:before="60" w:after="0"/>
    </w:pPr>
  </w:style>
  <w:style w:type="paragraph" w:styleId="Intgralebase" w:customStyle="1">
    <w:name w:val="Intégrale_base"/>
    <w:link w:val="IntgralebaseCar"/>
    <w:rsid w:val="00D230D4"/>
    <w:pPr>
      <w:spacing w:after="0" w:line="280" w:lineRule="exact"/>
    </w:pPr>
    <w:rPr>
      <w:rFonts w:ascii="Arial" w:hAnsi="Arial" w:eastAsia="Times" w:cs="Times New Roman"/>
      <w:sz w:val="20"/>
      <w:szCs w:val="20"/>
      <w:lang w:eastAsia="fr-FR"/>
    </w:rPr>
  </w:style>
  <w:style w:type="character" w:styleId="IntgralebaseCar" w:customStyle="1">
    <w:name w:val="Intégrale_base Car"/>
    <w:link w:val="Intgralebase"/>
    <w:rsid w:val="00D230D4"/>
    <w:rPr>
      <w:rFonts w:ascii="Arial" w:hAnsi="Arial" w:eastAsia="Times" w:cs="Times New Roman"/>
      <w:sz w:val="20"/>
      <w:szCs w:val="20"/>
      <w:lang w:eastAsia="fr-FR"/>
    </w:rPr>
  </w:style>
  <w:style w:type="character" w:styleId="Marquedecommentaire">
    <w:name w:val="annotation reference"/>
    <w:rsid w:val="00D230D4"/>
    <w:rPr>
      <w:sz w:val="16"/>
      <w:szCs w:val="16"/>
    </w:rPr>
  </w:style>
  <w:style w:type="paragraph" w:styleId="Commentaire">
    <w:name w:val="annotation text"/>
    <w:basedOn w:val="Normal"/>
    <w:link w:val="CommentaireCar"/>
    <w:rsid w:val="00D230D4"/>
    <w:rPr>
      <w:sz w:val="20"/>
      <w:szCs w:val="20"/>
    </w:rPr>
  </w:style>
  <w:style w:type="character" w:styleId="CommentaireCar" w:customStyle="1">
    <w:name w:val="Commentaire Car"/>
    <w:link w:val="Commentaire"/>
    <w:rsid w:val="00D230D4"/>
    <w:rPr>
      <w:rFonts w:ascii="Arial" w:hAnsi="Arial" w:eastAsia="Cambria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rsid w:val="00D230D4"/>
    <w:rPr>
      <w:b/>
      <w:bCs/>
    </w:rPr>
  </w:style>
  <w:style w:type="character" w:styleId="ObjetducommentaireCar" w:customStyle="1">
    <w:name w:val="Objet du commentaire Car"/>
    <w:link w:val="Objetducommentaire"/>
    <w:rsid w:val="00D230D4"/>
    <w:rPr>
      <w:rFonts w:ascii="Arial" w:hAnsi="Arial" w:eastAsia="Cambria" w:cs="Times New Roman"/>
      <w:b/>
      <w:bCs/>
      <w:sz w:val="20"/>
      <w:szCs w:val="20"/>
    </w:rPr>
  </w:style>
  <w:style w:type="paragraph" w:styleId="Corpsdetexte">
    <w:name w:val="Body Text"/>
    <w:basedOn w:val="Normal"/>
    <w:link w:val="CorpsdetexteCar"/>
    <w:rsid w:val="00D230D4"/>
    <w:pPr>
      <w:spacing w:after="120"/>
    </w:pPr>
  </w:style>
  <w:style w:type="character" w:styleId="CorpsdetexteCar" w:customStyle="1">
    <w:name w:val="Corps de texte Car"/>
    <w:link w:val="Corpsdetexte"/>
    <w:rsid w:val="00D230D4"/>
    <w:rPr>
      <w:rFonts w:ascii="Arial" w:hAnsi="Arial" w:eastAsia="Cambria" w:cs="Times New Roman"/>
      <w:sz w:val="24"/>
      <w:szCs w:val="24"/>
    </w:rPr>
  </w:style>
  <w:style w:type="paragraph" w:styleId="tiret" w:customStyle="1">
    <w:name w:val="tiret"/>
    <w:basedOn w:val="Paragraphedeliste"/>
    <w:link w:val="tiretCar"/>
    <w:qFormat/>
    <w:rsid w:val="00D230D4"/>
    <w:pPr>
      <w:numPr>
        <w:numId w:val="5"/>
      </w:numPr>
    </w:pPr>
  </w:style>
  <w:style w:type="paragraph" w:styleId="italique" w:customStyle="1">
    <w:name w:val="italique"/>
    <w:basedOn w:val="Normal"/>
    <w:link w:val="italiqueCar"/>
    <w:qFormat/>
    <w:rsid w:val="00D230D4"/>
    <w:rPr>
      <w:i/>
    </w:rPr>
  </w:style>
  <w:style w:type="character" w:styleId="ParagraphedelisteCar" w:customStyle="1">
    <w:name w:val="Paragraphe de liste Car"/>
    <w:basedOn w:val="Policepardfaut"/>
    <w:link w:val="Paragraphedeliste"/>
    <w:uiPriority w:val="34"/>
    <w:rsid w:val="00D230D4"/>
    <w:rPr>
      <w:rFonts w:ascii="Arial" w:hAnsi="Arial" w:eastAsia="Cambria" w:cs="Times New Roman"/>
      <w:sz w:val="24"/>
      <w:szCs w:val="24"/>
    </w:rPr>
  </w:style>
  <w:style w:type="character" w:styleId="tiretCar" w:customStyle="1">
    <w:name w:val="tiret Car"/>
    <w:basedOn w:val="ParagraphedelisteCar"/>
    <w:link w:val="tiret"/>
    <w:rsid w:val="00D230D4"/>
    <w:rPr>
      <w:rFonts w:ascii="Arial" w:hAnsi="Arial" w:eastAsia="Cambria" w:cs="Times New Roman"/>
      <w:sz w:val="24"/>
      <w:szCs w:val="24"/>
    </w:rPr>
  </w:style>
  <w:style w:type="character" w:styleId="italiqueCar" w:customStyle="1">
    <w:name w:val="italique Car"/>
    <w:basedOn w:val="Policepardfaut"/>
    <w:link w:val="italique"/>
    <w:rsid w:val="00D230D4"/>
    <w:rPr>
      <w:rFonts w:ascii="Arial" w:hAnsi="Arial" w:eastAsia="Cambria" w:cs="Times New Roman"/>
      <w:i/>
      <w:sz w:val="24"/>
      <w:szCs w:val="24"/>
    </w:rPr>
  </w:style>
  <w:style w:type="paragraph" w:styleId="problmatique" w:customStyle="1">
    <w:name w:val="problématique"/>
    <w:basedOn w:val="Normal"/>
    <w:link w:val="problmatiqueCar"/>
    <w:qFormat/>
    <w:rsid w:val="002B091A"/>
    <w:pPr>
      <w:pBdr>
        <w:top w:val="single" w:color="auto" w:sz="4" w:space="1"/>
        <w:bottom w:val="single" w:color="auto" w:sz="4" w:space="1"/>
      </w:pBdr>
    </w:pPr>
    <w:rPr>
      <w:i/>
    </w:rPr>
  </w:style>
  <w:style w:type="character" w:styleId="problmatiqueCar" w:customStyle="1">
    <w:name w:val="problématique Car"/>
    <w:basedOn w:val="Policepardfaut"/>
    <w:link w:val="problmatique"/>
    <w:rsid w:val="002B091A"/>
    <w:rPr>
      <w:rFonts w:ascii="Arial" w:hAnsi="Arial" w:eastAsia="Cambria" w:cs="Times New Roman"/>
      <w:i/>
      <w:sz w:val="24"/>
      <w:szCs w:val="24"/>
    </w:rPr>
  </w:style>
  <w:style w:type="paragraph" w:styleId="questions" w:customStyle="1">
    <w:name w:val="questions"/>
    <w:basedOn w:val="Paragraphedeliste"/>
    <w:link w:val="questionsCar"/>
    <w:rsid w:val="002B091A"/>
    <w:pPr>
      <w:numPr>
        <w:numId w:val="7"/>
      </w:numPr>
      <w:shd w:val="clear" w:color="auto" w:fill="E6E6E6"/>
    </w:pPr>
    <w:rPr>
      <w:rFonts w:eastAsia="Times New Roman" w:cs="Arial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F453CF"/>
    <w:pPr>
      <w:spacing w:after="200"/>
      <w:jc w:val="center"/>
    </w:pPr>
    <w:rPr>
      <w:bCs/>
      <w:color w:val="4F81BD" w:themeColor="accent1"/>
      <w:sz w:val="18"/>
      <w:szCs w:val="18"/>
    </w:rPr>
  </w:style>
  <w:style w:type="character" w:styleId="questionsCar" w:customStyle="1">
    <w:name w:val="questions Car"/>
    <w:basedOn w:val="ParagraphedelisteCar"/>
    <w:link w:val="questions"/>
    <w:rsid w:val="002B091A"/>
    <w:rPr>
      <w:rFonts w:ascii="Arial" w:hAnsi="Arial" w:eastAsia="Times New Roman" w:cs="Arial"/>
      <w:sz w:val="24"/>
      <w:szCs w:val="24"/>
      <w:shd w:val="clear" w:color="auto" w:fill="E6E6E6"/>
      <w:lang w:eastAsia="fr-FR"/>
    </w:rPr>
  </w:style>
  <w:style w:type="paragraph" w:styleId="centr" w:customStyle="1">
    <w:name w:val="centré"/>
    <w:basedOn w:val="Normal"/>
    <w:link w:val="centrCar"/>
    <w:qFormat/>
    <w:rsid w:val="00981F74"/>
    <w:pPr>
      <w:keepNext/>
      <w:spacing w:before="120" w:after="120"/>
      <w:jc w:val="center"/>
    </w:pPr>
    <w:rPr>
      <w:noProof/>
      <w:lang w:eastAsia="fr-FR"/>
    </w:rPr>
  </w:style>
  <w:style w:type="character" w:styleId="centrCar" w:customStyle="1">
    <w:name w:val="centré Car"/>
    <w:basedOn w:val="Policepardfaut"/>
    <w:link w:val="centr"/>
    <w:rsid w:val="00981F74"/>
    <w:rPr>
      <w:rFonts w:ascii="Arial" w:hAnsi="Arial" w:eastAsia="Cambria" w:cs="Times New Roman"/>
      <w:noProof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D76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Times New Roman" w:cs="Courier New"/>
      <w:color w:val="000000"/>
      <w:sz w:val="20"/>
      <w:szCs w:val="20"/>
      <w:lang w:eastAsia="fr-FR"/>
    </w:rPr>
  </w:style>
  <w:style w:type="character" w:styleId="PrformatHTMLCar" w:customStyle="1">
    <w:name w:val="Préformaté HTML Car"/>
    <w:basedOn w:val="Policepardfaut"/>
    <w:link w:val="PrformatHTML"/>
    <w:uiPriority w:val="99"/>
    <w:semiHidden/>
    <w:rsid w:val="001D76C3"/>
    <w:rPr>
      <w:rFonts w:ascii="Courier New" w:hAnsi="Courier New" w:eastAsia="Times New Roman" w:cs="Courier New"/>
      <w:color w:val="000000"/>
      <w:sz w:val="20"/>
      <w:szCs w:val="20"/>
      <w:lang w:eastAsia="fr-FR"/>
    </w:rPr>
  </w:style>
  <w:style w:type="table" w:styleId="Grilledutableau1" w:customStyle="1">
    <w:name w:val="Grille du tableau1"/>
    <w:basedOn w:val="TableauNormal"/>
    <w:next w:val="Grilledutableau"/>
    <w:uiPriority w:val="59"/>
    <w:rsid w:val="00F851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TEquationSection" w:customStyle="1">
    <w:name w:val="MTEquationSection"/>
    <w:basedOn w:val="Policepardfaut"/>
    <w:rsid w:val="008C3E2F"/>
    <w:rPr>
      <w:b/>
      <w:vanish w:val="0"/>
      <w:color w:val="FF0000"/>
      <w:sz w:val="40"/>
      <w:szCs w:val="40"/>
    </w:rPr>
  </w:style>
  <w:style w:type="paragraph" w:styleId="MTDisplayEquation" w:customStyle="1">
    <w:name w:val="MTDisplayEquation"/>
    <w:basedOn w:val="Normal"/>
    <w:next w:val="Normal"/>
    <w:link w:val="MTDisplayEquationCar"/>
    <w:rsid w:val="008C3E2F"/>
    <w:pPr>
      <w:tabs>
        <w:tab w:val="center" w:pos="4820"/>
        <w:tab w:val="right" w:pos="9640"/>
      </w:tabs>
    </w:pPr>
    <w:rPr>
      <w:rFonts w:eastAsiaTheme="minorEastAsia"/>
    </w:rPr>
  </w:style>
  <w:style w:type="character" w:styleId="MTDisplayEquationCar" w:customStyle="1">
    <w:name w:val="MTDisplayEquation Car"/>
    <w:basedOn w:val="Policepardfaut"/>
    <w:link w:val="MTDisplayEquation"/>
    <w:rsid w:val="008C3E2F"/>
    <w:rPr>
      <w:rFonts w:ascii="Arial" w:hAnsi="Arial" w:cs="Times New Roman" w:eastAsiaTheme="minorEastAsia"/>
      <w:sz w:val="24"/>
      <w:szCs w:val="24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10DCF"/>
    <w:rPr>
      <w:sz w:val="20"/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210DCF"/>
    <w:rPr>
      <w:rFonts w:ascii="Arial" w:hAnsi="Arial" w:eastAsia="Cambria" w:cs="Times New Roman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10DC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9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18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3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4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9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38713">
              <w:marLeft w:val="3450"/>
              <w:marRight w:val="0"/>
              <w:marTop w:val="0"/>
              <w:marBottom w:val="0"/>
              <w:divBdr>
                <w:top w:val="single" w:sz="6" w:space="1" w:color="DCDEF5"/>
                <w:left w:val="single" w:sz="6" w:space="11" w:color="DCDEF5"/>
                <w:bottom w:val="single" w:sz="6" w:space="1" w:color="DCDEF5"/>
                <w:right w:val="single" w:sz="6" w:space="11" w:color="DCDEF5"/>
              </w:divBdr>
            </w:div>
          </w:divsChild>
        </w:div>
      </w:divsChild>
    </w:div>
    <w:div w:id="13684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8235">
          <w:marLeft w:val="43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773">
          <w:marLeft w:val="43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6532">
          <w:marLeft w:val="43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customXml" Target="../customXml/item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15" /><Relationship Type="http://schemas.openxmlformats.org/officeDocument/2006/relationships/image" Target="media/image6.emf" Id="rId10" /><Relationship Type="http://schemas.openxmlformats.org/officeDocument/2006/relationships/settings" Target="settings.xml" Id="rId4" /><Relationship Type="http://schemas.openxmlformats.org/officeDocument/2006/relationships/image" Target="media/image5.png" Id="rId9" /><Relationship Type="http://schemas.openxmlformats.org/officeDocument/2006/relationships/customXml" Target="../customXml/item3.xml" Id="rId14" 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internat\Mes%20documents\sourdun\sujet\doc%20ref\modele%20su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04BC565CDDEF4685FC458A07BFB5C8" ma:contentTypeVersion="7" ma:contentTypeDescription="Crée un document." ma:contentTypeScope="" ma:versionID="05ec57a1444725eda422a768de086272">
  <xsd:schema xmlns:xsd="http://www.w3.org/2001/XMLSchema" xmlns:xs="http://www.w3.org/2001/XMLSchema" xmlns:p="http://schemas.microsoft.com/office/2006/metadata/properties" xmlns:ns2="0096b9a7-6054-4f3d-a58d-b3ce9c49084c" targetNamespace="http://schemas.microsoft.com/office/2006/metadata/properties" ma:root="true" ma:fieldsID="da5a3dad0557828bb587c0f1a5960e25" ns2:_="">
    <xsd:import namespace="0096b9a7-6054-4f3d-a58d-b3ce9c4908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6b9a7-6054-4f3d-a58d-b3ce9c4908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98BED6C-CF95-4561-BDE5-87036A826D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49E348-DBD4-4138-A384-AE40E32723D9}"/>
</file>

<file path=customXml/itemProps3.xml><?xml version="1.0" encoding="utf-8"?>
<ds:datastoreItem xmlns:ds="http://schemas.openxmlformats.org/officeDocument/2006/customXml" ds:itemID="{605424BD-A000-4710-93B0-C5D88649AD4F}"/>
</file>

<file path=customXml/itemProps4.xml><?xml version="1.0" encoding="utf-8"?>
<ds:datastoreItem xmlns:ds="http://schemas.openxmlformats.org/officeDocument/2006/customXml" ds:itemID="{C7DE9D6D-832B-45B0-AA9C-679AFF2D961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modele sujet</ap:Template>
  <ap:Application>Microsoft Office Word</ap:Application>
  <ap:DocSecurity>0</ap:DocSecurity>
  <ap:ScaleCrop>false</ap:ScaleCrop>
  <ap:Company>Education Nationale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Céline Canat;Pierre Debout</dc:creator>
  <cp:lastModifiedBy>Guillaume COCHARD</cp:lastModifiedBy>
  <cp:revision>5</cp:revision>
  <cp:lastPrinted>2016-11-09T04:46:00Z</cp:lastPrinted>
  <dcterms:created xsi:type="dcterms:W3CDTF">2016-11-09T04:21:00Z</dcterms:created>
  <dcterms:modified xsi:type="dcterms:W3CDTF">2018-09-11T17:51:31Z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  <property fmtid="{D5CDD505-2E9C-101B-9397-08002B2CF9AE}" pid="5" name="ContentTypeId">
    <vt:lpwstr>0x010100FE04BC565CDDEF4685FC458A07BFB5C8</vt:lpwstr>
  </property>
  <property fmtid="{D5CDD505-2E9C-101B-9397-08002B2CF9AE}" pid="6" name="Order">
    <vt:r8>500</vt:r8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ComplianceAssetId">
    <vt:lpwstr/>
  </property>
  <property fmtid="{D5CDD505-2E9C-101B-9397-08002B2CF9AE}" pid="12" name="TemplateUrl">
    <vt:lpwstr/>
  </property>
</Properties>
</file>